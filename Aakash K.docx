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4AEB9" w14:textId="16B1FB90" w:rsidR="002A464F" w:rsidRPr="0007343D" w:rsidRDefault="002A464F" w:rsidP="0007343D">
      <w:pPr>
        <w:pStyle w:val="CVBenefitPara"/>
        <w:rPr>
          <w:szCs w:val="19"/>
          <w:lang w:val="en-US"/>
        </w:rPr>
      </w:pPr>
      <w:r w:rsidRPr="00545165">
        <w:rPr>
          <w:szCs w:val="19"/>
        </w:rPr>
        <w:drawing>
          <wp:anchor distT="0" distB="0" distL="114300" distR="114300" simplePos="0" relativeHeight="251658752" behindDoc="1" locked="1" layoutInCell="1" allowOverlap="1" wp14:anchorId="0B7FBC03" wp14:editId="3E5C7989">
            <wp:simplePos x="0" y="0"/>
            <wp:positionH relativeFrom="rightMargin">
              <wp:posOffset>-1617345</wp:posOffset>
            </wp:positionH>
            <wp:positionV relativeFrom="margin">
              <wp:posOffset>-22225</wp:posOffset>
            </wp:positionV>
            <wp:extent cx="1619885" cy="1673860"/>
            <wp:effectExtent l="19050" t="19050" r="18415" b="21590"/>
            <wp:wrapTight wrapText="bothSides">
              <wp:wrapPolygon edited="0">
                <wp:start x="-254" y="-246"/>
                <wp:lineTo x="-254" y="21633"/>
                <wp:lineTo x="21592" y="21633"/>
                <wp:lineTo x="21592" y="-246"/>
                <wp:lineTo x="-254" y="-246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/>
                    <a:srcRect t="3717" b="25818"/>
                    <a:stretch/>
                  </pic:blipFill>
                  <pic:spPr bwMode="auto">
                    <a:xfrm>
                      <a:off x="0" y="0"/>
                      <a:ext cx="1619885" cy="16738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157" w:rsidRPr="00651157">
        <w:rPr>
          <w:szCs w:val="19"/>
          <w:lang w:val="en-US"/>
        </w:rPr>
        <w:t xml:space="preserve">I am a Mechanical Engineer with 1.5 years of experience in the oil and gas industry as a CAD Administrator. With a strong engineering foundation, I have worked on both onshore and offshore projects, primarily focusing on maintaining </w:t>
      </w:r>
      <w:r w:rsidR="00F96FA6">
        <w:rPr>
          <w:szCs w:val="19"/>
          <w:lang w:val="en-US"/>
        </w:rPr>
        <w:t xml:space="preserve">and customizing </w:t>
      </w:r>
      <w:r w:rsidR="00651157" w:rsidRPr="00651157">
        <w:rPr>
          <w:szCs w:val="19"/>
          <w:lang w:val="en-US"/>
        </w:rPr>
        <w:t>AVEVA E3D 3D modeling software</w:t>
      </w:r>
      <w:r w:rsidR="00E7499D" w:rsidRPr="00E7499D">
        <w:rPr>
          <w:szCs w:val="19"/>
          <w:lang w:val="en-US"/>
        </w:rPr>
        <w:t>.</w:t>
      </w:r>
      <w:r w:rsidR="0007343D">
        <w:rPr>
          <w:szCs w:val="19"/>
          <w:lang w:val="en-US"/>
        </w:rPr>
        <w:t xml:space="preserve"> </w:t>
      </w:r>
      <w:r w:rsidR="00F96FA6" w:rsidRPr="00F96FA6">
        <w:rPr>
          <w:szCs w:val="19"/>
          <w:lang w:val="en-US"/>
        </w:rPr>
        <w:t xml:space="preserve">I also have </w:t>
      </w:r>
      <w:r w:rsidR="00F96FA6">
        <w:rPr>
          <w:szCs w:val="19"/>
          <w:lang w:val="en-US"/>
        </w:rPr>
        <w:t>good</w:t>
      </w:r>
      <w:r w:rsidR="00F96FA6" w:rsidRPr="00F96FA6">
        <w:rPr>
          <w:szCs w:val="19"/>
          <w:lang w:val="en-US"/>
        </w:rPr>
        <w:t xml:space="preserve"> knowledge of PML and specialize in troubleshooting, customization, and technical support to ensure smooth project execution.</w:t>
      </w:r>
      <w:r w:rsidR="00F96FA6">
        <w:rPr>
          <w:szCs w:val="19"/>
          <w:lang w:val="en-US"/>
        </w:rPr>
        <w:t xml:space="preserve"> </w:t>
      </w:r>
      <w:r w:rsidR="00E7499D" w:rsidRPr="00E7499D">
        <w:rPr>
          <w:szCs w:val="19"/>
          <w:lang w:val="en-US"/>
        </w:rPr>
        <w:t>I am committed to continuous learning and strive to apply my skills and expertise to contribute to the success of my team and the company.</w:t>
      </w:r>
      <w:r w:rsidRPr="00545165">
        <w:rPr>
          <w:szCs w:val="19"/>
        </w:rPr>
        <w:t xml:space="preserve"> </w:t>
      </w:r>
    </w:p>
    <w:p w14:paraId="63CE9F70" w14:textId="54F5BCDC" w:rsidR="00A25505" w:rsidRPr="00551AA9" w:rsidRDefault="00A25505" w:rsidP="00F80F54">
      <w:pPr>
        <w:pStyle w:val="CVSectionBorder"/>
      </w:pPr>
      <w:r w:rsidRPr="00551AA9">
        <w:t xml:space="preserve">Project Role – </w:t>
      </w:r>
      <w:r w:rsidR="002B1A5E" w:rsidRPr="00551AA9">
        <w:t>Associate Specialist-IM</w:t>
      </w:r>
    </w:p>
    <w:p w14:paraId="3E13B37C" w14:textId="2236144A" w:rsidR="12D26849" w:rsidRPr="0007343D" w:rsidRDefault="12D26849" w:rsidP="005E107B">
      <w:pPr>
        <w:spacing w:before="120"/>
        <w:ind w:left="981" w:firstLine="720"/>
        <w:rPr>
          <w:rFonts w:cstheme="minorHAnsi"/>
          <w:sz w:val="19"/>
          <w:szCs w:val="19"/>
        </w:rPr>
      </w:pPr>
      <w:r w:rsidRPr="0007343D">
        <w:rPr>
          <w:rFonts w:eastAsia="Calibri" w:cstheme="minorHAnsi"/>
          <w:b/>
          <w:bCs/>
          <w:sz w:val="19"/>
          <w:szCs w:val="19"/>
          <w:lang w:val="en-GB"/>
        </w:rPr>
        <w:t>3-D MODEL TOOL ADMINISTRATION:</w:t>
      </w:r>
    </w:p>
    <w:p w14:paraId="734B01D1" w14:textId="1879D855" w:rsidR="12D26849" w:rsidRPr="006915FD" w:rsidRDefault="12D26849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E3D Project Creation &amp; Setup</w:t>
      </w:r>
    </w:p>
    <w:p w14:paraId="56194F5D" w14:textId="3844740D" w:rsidR="12D26849" w:rsidRPr="006915FD" w:rsidRDefault="12D26849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Project Users creation &amp; Teams, ACRs allocation</w:t>
      </w:r>
    </w:p>
    <w:p w14:paraId="7EBE8C7D" w14:textId="3524F38F" w:rsidR="12D26849" w:rsidRPr="006915FD" w:rsidRDefault="12D26849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Project Backup Management</w:t>
      </w:r>
    </w:p>
    <w:p w14:paraId="62B6643F" w14:textId="65A090CF" w:rsidR="12D26849" w:rsidRPr="006915FD" w:rsidRDefault="12D26849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 xml:space="preserve"> Performing DICE checks for DB errors</w:t>
      </w:r>
    </w:p>
    <w:p w14:paraId="4BB0E061" w14:textId="5BE04990" w:rsidR="12D26849" w:rsidRPr="006915FD" w:rsidRDefault="12D26849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Setting up scripts for DB updates, synchronization for Workshare Projects</w:t>
      </w:r>
    </w:p>
    <w:p w14:paraId="7EF50AD3" w14:textId="4672F686" w:rsidR="12D26849" w:rsidRPr="006915FD" w:rsidRDefault="12D26849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Setting up scripts for Auto RVM &amp; Navis file generation on daily basis.</w:t>
      </w:r>
    </w:p>
    <w:p w14:paraId="48ADC4C4" w14:textId="43684B05" w:rsidR="12D26849" w:rsidRPr="006915FD" w:rsidRDefault="12D26849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Generation of reports from E3D as required from Projects &amp; Users.</w:t>
      </w:r>
    </w:p>
    <w:p w14:paraId="64A3FCF6" w14:textId="1312DE94" w:rsidR="12D26849" w:rsidRPr="006915FD" w:rsidRDefault="12D26849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Troubleshooting user queries</w:t>
      </w:r>
    </w:p>
    <w:p w14:paraId="626D6B5C" w14:textId="734126F2" w:rsidR="12D26849" w:rsidRPr="006915FD" w:rsidRDefault="12D26849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PML forms, functions and macros for generating user forms, reports, etc.</w:t>
      </w:r>
    </w:p>
    <w:p w14:paraId="4DA66601" w14:textId="03A41433" w:rsidR="002E1F0A" w:rsidRPr="006915FD" w:rsidRDefault="002E1F0A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Generation of reports from E3D as required from Projects &amp; Users</w:t>
      </w:r>
    </w:p>
    <w:p w14:paraId="64450730" w14:textId="55F18C7C" w:rsidR="0028703E" w:rsidRPr="006915FD" w:rsidRDefault="0028703E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Creation of Teams, DBs, MDBs &amp; ACRs</w:t>
      </w:r>
    </w:p>
    <w:p w14:paraId="3F57E265" w14:textId="2EA75E25" w:rsidR="0028703E" w:rsidRPr="006915FD" w:rsidRDefault="0028703E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Creation of Representation, Style, Symbol, Tagging, Isodraft Symbol and other libraries for 2-D Drawing Extraction.</w:t>
      </w:r>
    </w:p>
    <w:p w14:paraId="1645D23B" w14:textId="77777777" w:rsidR="00A0659E" w:rsidRPr="006915FD" w:rsidRDefault="00DC7310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E3D Draw Library setup and administration.</w:t>
      </w:r>
    </w:p>
    <w:p w14:paraId="2898EB36" w14:textId="325587C1" w:rsidR="00A0659E" w:rsidRPr="006915FD" w:rsidRDefault="00A0659E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Developing new automation methods and customization for Aveva E3D.</w:t>
      </w:r>
    </w:p>
    <w:p w14:paraId="48138F74" w14:textId="48D5DF72" w:rsidR="00105073" w:rsidRDefault="00A07A14" w:rsidP="00E026D3">
      <w:pPr>
        <w:pStyle w:val="CVSectionBorder"/>
      </w:pPr>
      <w:r>
        <w:t>Career Highlights</w:t>
      </w:r>
    </w:p>
    <w:p w14:paraId="4DE52801" w14:textId="6149C367" w:rsidR="00A47869" w:rsidRPr="00EA3DCD" w:rsidRDefault="00A47869" w:rsidP="00A47869">
      <w:pPr>
        <w:pStyle w:val="CVRoleTitle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Apr</w:t>
      </w:r>
      <w:r w:rsidRPr="00EA3DCD">
        <w:rPr>
          <w:rFonts w:asciiTheme="minorHAnsi" w:hAnsiTheme="minorHAnsi" w:cstheme="minorHAnsi"/>
          <w:szCs w:val="20"/>
        </w:rPr>
        <w:t xml:space="preserve"> 2025 to till date – E3D CAD Administrator</w:t>
      </w:r>
    </w:p>
    <w:p w14:paraId="6B3C8C65" w14:textId="356D91BD" w:rsidR="00A47869" w:rsidRPr="00EA3DCD" w:rsidRDefault="00A47869" w:rsidP="00A47869">
      <w:pPr>
        <w:pStyle w:val="CVProjectTitle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West Coker</w:t>
      </w:r>
      <w:r w:rsidRPr="00EA3DCD">
        <w:rPr>
          <w:rFonts w:asciiTheme="minorHAnsi" w:hAnsiTheme="minorHAnsi" w:cstheme="minorHAnsi"/>
          <w:szCs w:val="20"/>
        </w:rPr>
        <w:t xml:space="preserve"> | Exxon Mobil | Feed</w:t>
      </w:r>
      <w:r>
        <w:rPr>
          <w:rFonts w:asciiTheme="minorHAnsi" w:hAnsiTheme="minorHAnsi" w:cstheme="minorHAnsi"/>
          <w:szCs w:val="20"/>
        </w:rPr>
        <w:t xml:space="preserve"> | Onshore | Baton Rouge, LA</w:t>
      </w:r>
    </w:p>
    <w:p w14:paraId="0CE2FD53" w14:textId="77777777" w:rsidR="00A47869" w:rsidRPr="00EA3DC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Administered user accounts, including creation, updates, and deletions.</w:t>
      </w:r>
    </w:p>
    <w:p w14:paraId="7B1D0BBA" w14:textId="77777777" w:rsidR="00A47869" w:rsidRPr="00EA3DC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Identified and resolved E3D software issues, providing technical support.</w:t>
      </w:r>
    </w:p>
    <w:p w14:paraId="2457CFB7" w14:textId="77777777" w:rsidR="00A47869" w:rsidRPr="00EA3DC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lastRenderedPageBreak/>
        <w:t>Maintained and managed project data, ensuring data integrity and security.</w:t>
      </w:r>
    </w:p>
    <w:p w14:paraId="57C85DBF" w14:textId="77777777" w:rsidR="00A47869" w:rsidRPr="00EA3DC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  <w:lang w:val="en-US"/>
        </w:rPr>
        <w:t>Extracting 3D Reviews File using Navisworks software</w:t>
      </w:r>
    </w:p>
    <w:p w14:paraId="3CC1400E" w14:textId="77777777" w:rsidR="00A47869" w:rsidRPr="00EA3DC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Conducted data integrity checks and ensured data consistency.</w:t>
      </w:r>
    </w:p>
    <w:p w14:paraId="5CC3207E" w14:textId="77777777" w:rsidR="00A47869" w:rsidRPr="00EA3DC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Provided technical support and troubleshooting assistance to users.</w:t>
      </w:r>
    </w:p>
    <w:p w14:paraId="44C25F95" w14:textId="77777777" w:rsidR="00A47869" w:rsidRPr="00EA3DC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Managed data import/export in E3D and integration with other engineering software.</w:t>
      </w:r>
    </w:p>
    <w:p w14:paraId="6FD9C0DA" w14:textId="77777777" w:rsidR="00A47869" w:rsidRPr="00EA3DC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Setting up 2D Drawing template and customization in E3D DRAW software.</w:t>
      </w:r>
    </w:p>
    <w:p w14:paraId="0FC8505A" w14:textId="77777777" w:rsidR="00A47869" w:rsidRPr="00EA3DC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Generation of reports from E3D as required from Projects &amp; Users using PML.</w:t>
      </w:r>
    </w:p>
    <w:p w14:paraId="12BF4891" w14:textId="77777777" w:rsidR="00A47869" w:rsidRPr="00EA3DC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  <w:lang w:val="en-US"/>
        </w:rPr>
        <w:t>Coordinating for E3D tool installation, and IT Coordination</w:t>
      </w:r>
    </w:p>
    <w:p w14:paraId="4F4F9B2C" w14:textId="472092F0" w:rsidR="00A47869" w:rsidRPr="0007343D" w:rsidRDefault="00A47869" w:rsidP="00A47869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  <w:lang w:val="en-US"/>
        </w:rPr>
        <w:t xml:space="preserve">Importing </w:t>
      </w:r>
      <w:r>
        <w:rPr>
          <w:rFonts w:asciiTheme="minorHAnsi" w:hAnsiTheme="minorHAnsi" w:cstheme="minorHAnsi"/>
          <w:sz w:val="20"/>
          <w:szCs w:val="20"/>
          <w:lang w:val="en-US"/>
        </w:rPr>
        <w:t>Laser scan data using point cloud.</w:t>
      </w:r>
    </w:p>
    <w:p w14:paraId="2E1BAB59" w14:textId="77777777" w:rsidR="00A47869" w:rsidRDefault="00A47869" w:rsidP="00105073">
      <w:pPr>
        <w:pStyle w:val="CVRoleTitle"/>
        <w:rPr>
          <w:rFonts w:asciiTheme="minorHAnsi" w:hAnsiTheme="minorHAnsi" w:cstheme="minorHAnsi"/>
          <w:szCs w:val="20"/>
        </w:rPr>
      </w:pPr>
    </w:p>
    <w:p w14:paraId="55072AE5" w14:textId="0D39E310" w:rsidR="00105073" w:rsidRPr="00EA3DCD" w:rsidRDefault="00105073" w:rsidP="00105073">
      <w:pPr>
        <w:pStyle w:val="CVRoleTitle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 xml:space="preserve">Jan 2025 to </w:t>
      </w:r>
      <w:r w:rsidR="006915FD" w:rsidRPr="00EA3DCD">
        <w:rPr>
          <w:rFonts w:asciiTheme="minorHAnsi" w:hAnsiTheme="minorHAnsi" w:cstheme="minorHAnsi"/>
          <w:szCs w:val="20"/>
        </w:rPr>
        <w:t>till</w:t>
      </w:r>
      <w:r w:rsidRPr="00EA3DCD">
        <w:rPr>
          <w:rFonts w:asciiTheme="minorHAnsi" w:hAnsiTheme="minorHAnsi" w:cstheme="minorHAnsi"/>
          <w:szCs w:val="20"/>
        </w:rPr>
        <w:t xml:space="preserve"> date – E3D CAD Administrator</w:t>
      </w:r>
    </w:p>
    <w:p w14:paraId="6A265D3C" w14:textId="246442B8" w:rsidR="0028057B" w:rsidRPr="00EA3DCD" w:rsidRDefault="00B52BAA" w:rsidP="00B52BAA">
      <w:pPr>
        <w:pStyle w:val="CVProjectTitle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>Holly Resin Blend | Exxon Mobil | Feed</w:t>
      </w:r>
      <w:r>
        <w:rPr>
          <w:rFonts w:asciiTheme="minorHAnsi" w:hAnsiTheme="minorHAnsi" w:cstheme="minorHAnsi"/>
          <w:szCs w:val="20"/>
        </w:rPr>
        <w:t xml:space="preserve"> | Onshore | Port Allen, LA</w:t>
      </w:r>
    </w:p>
    <w:p w14:paraId="46C08D75" w14:textId="77777777" w:rsidR="00C408E8" w:rsidRPr="00EA3DCD" w:rsidRDefault="00C408E8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Administered user accounts, including creation, updates, and deletions.</w:t>
      </w:r>
    </w:p>
    <w:p w14:paraId="63FF9DE3" w14:textId="77777777" w:rsidR="00C408E8" w:rsidRPr="00EA3DCD" w:rsidRDefault="00C408E8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Identified and resolved E3D software issues, providing technical support.</w:t>
      </w:r>
    </w:p>
    <w:p w14:paraId="60590C3E" w14:textId="77777777" w:rsidR="00C408E8" w:rsidRPr="00EA3DCD" w:rsidRDefault="00C408E8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Maintained and managed project data, ensuring data integrity and security.</w:t>
      </w:r>
    </w:p>
    <w:p w14:paraId="53378D40" w14:textId="77777777" w:rsidR="00C408E8" w:rsidRPr="00EA3DCD" w:rsidRDefault="00C408E8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  <w:lang w:val="en-US"/>
        </w:rPr>
        <w:t>Extracting 3D Reviews File using Navisworks software</w:t>
      </w:r>
    </w:p>
    <w:p w14:paraId="1532AB37" w14:textId="77777777" w:rsidR="00C408E8" w:rsidRPr="00EA3DCD" w:rsidRDefault="00C408E8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Conducted data integrity checks and ensured data consistency.</w:t>
      </w:r>
    </w:p>
    <w:p w14:paraId="53DF2416" w14:textId="77777777" w:rsidR="00C408E8" w:rsidRPr="00EA3DCD" w:rsidRDefault="00C408E8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Provided technical support and troubleshooting assistance to users.</w:t>
      </w:r>
    </w:p>
    <w:p w14:paraId="3278484B" w14:textId="77777777" w:rsidR="00C408E8" w:rsidRPr="00EA3DCD" w:rsidRDefault="00C408E8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Managed data import/export in E3D and integration with other engineering software.</w:t>
      </w:r>
    </w:p>
    <w:p w14:paraId="4B7A3917" w14:textId="77777777" w:rsidR="00C408E8" w:rsidRPr="00EA3DCD" w:rsidRDefault="00C408E8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Setting up 2D Drawing template and customization in E3D DRAW software.</w:t>
      </w:r>
    </w:p>
    <w:p w14:paraId="2AED0B03" w14:textId="77777777" w:rsidR="00C408E8" w:rsidRPr="00EA3DCD" w:rsidRDefault="00C408E8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Generation of reports from E3D as required from Projects &amp; Users using PML.</w:t>
      </w:r>
    </w:p>
    <w:p w14:paraId="61402204" w14:textId="77777777" w:rsidR="00DB5036" w:rsidRPr="00EA3DCD" w:rsidRDefault="00DB5036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  <w:lang w:val="en-US"/>
        </w:rPr>
        <w:t>Coordinating for E3D tool installation, and IT Coordination</w:t>
      </w:r>
    </w:p>
    <w:p w14:paraId="401927CD" w14:textId="5C21CDBF" w:rsidR="005B400A" w:rsidRPr="0007343D" w:rsidRDefault="005B400A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  <w:lang w:val="en-US"/>
        </w:rPr>
        <w:t>Importing Pl</w:t>
      </w:r>
      <w:r w:rsidR="00A15F23" w:rsidRPr="00EA3DCD">
        <w:rPr>
          <w:rFonts w:asciiTheme="minorHAnsi" w:hAnsiTheme="minorHAnsi" w:cstheme="minorHAnsi"/>
          <w:sz w:val="20"/>
          <w:szCs w:val="20"/>
          <w:lang w:val="en-US"/>
        </w:rPr>
        <w:t>ot plan in E3D as and when updating.</w:t>
      </w:r>
    </w:p>
    <w:p w14:paraId="6A2B12CE" w14:textId="77777777" w:rsidR="0007343D" w:rsidRPr="00EA3DCD" w:rsidRDefault="0007343D" w:rsidP="0007343D">
      <w:pPr>
        <w:pStyle w:val="CVText"/>
        <w:spacing w:before="40" w:after="40"/>
        <w:ind w:left="2126"/>
        <w:rPr>
          <w:rFonts w:asciiTheme="minorHAnsi" w:hAnsiTheme="minorHAnsi" w:cstheme="minorHAnsi"/>
          <w:sz w:val="20"/>
          <w:szCs w:val="20"/>
        </w:rPr>
      </w:pPr>
    </w:p>
    <w:p w14:paraId="3A2BCAB9" w14:textId="596CA413" w:rsidR="0007343D" w:rsidRPr="00EA3DCD" w:rsidRDefault="0007343D" w:rsidP="0007343D">
      <w:pPr>
        <w:pStyle w:val="CVRoleTitle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>Jan 2024 to till date – E3D CAD Administrator</w:t>
      </w:r>
    </w:p>
    <w:p w14:paraId="3D0CE875" w14:textId="77777777" w:rsidR="0007343D" w:rsidRPr="00EA3DCD" w:rsidRDefault="0007343D" w:rsidP="0007343D">
      <w:pPr>
        <w:pStyle w:val="CVProjectTitle"/>
        <w:ind w:left="981" w:firstLine="720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>Saguaro | Kairas Power | Feed</w:t>
      </w:r>
      <w:r>
        <w:rPr>
          <w:rFonts w:asciiTheme="minorHAnsi" w:hAnsiTheme="minorHAnsi" w:cstheme="minorHAnsi"/>
          <w:szCs w:val="20"/>
        </w:rPr>
        <w:t xml:space="preserve"> | Onshore | Mexico</w:t>
      </w:r>
    </w:p>
    <w:p w14:paraId="333EB4C2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Identified and resolved E3D software issues, providing technical support.</w:t>
      </w:r>
    </w:p>
    <w:p w14:paraId="07A951AB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lastRenderedPageBreak/>
        <w:t>Troubleshooting ISO extraction queries.</w:t>
      </w:r>
    </w:p>
    <w:p w14:paraId="05AEC2C6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Timely expunging of users according to user requirements.</w:t>
      </w:r>
    </w:p>
    <w:p w14:paraId="1C72DB82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Setting up 2D Drawing template and customization in E3D DRAW software</w:t>
      </w:r>
    </w:p>
    <w:p w14:paraId="7D5BB8D4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Coordinating for E3D tool installation, and IT Coordination.</w:t>
      </w:r>
    </w:p>
    <w:p w14:paraId="42CE9C78" w14:textId="77777777" w:rsidR="0007343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Troubleshooting GLPS user queries.</w:t>
      </w:r>
    </w:p>
    <w:p w14:paraId="50F0F410" w14:textId="77777777" w:rsidR="0007343D" w:rsidRDefault="0007343D" w:rsidP="0007343D">
      <w:pPr>
        <w:pStyle w:val="CVText"/>
        <w:spacing w:before="40" w:after="40"/>
        <w:ind w:left="2126"/>
        <w:rPr>
          <w:rFonts w:asciiTheme="minorHAnsi" w:hAnsiTheme="minorHAnsi" w:cstheme="minorHAnsi"/>
          <w:sz w:val="20"/>
          <w:szCs w:val="20"/>
        </w:rPr>
      </w:pPr>
    </w:p>
    <w:p w14:paraId="0420A5F3" w14:textId="77777777" w:rsidR="0007343D" w:rsidRPr="00EA3DCD" w:rsidRDefault="0007343D" w:rsidP="0007343D">
      <w:pPr>
        <w:pStyle w:val="CVRoleTitle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>Jan 2024 to Jan 2025 – E3D CAD Administrator</w:t>
      </w:r>
    </w:p>
    <w:p w14:paraId="738B1305" w14:textId="77777777" w:rsidR="0007343D" w:rsidRPr="00EA3DCD" w:rsidRDefault="0007343D" w:rsidP="0007343D">
      <w:pPr>
        <w:pStyle w:val="CVProjectTitle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>SCPP | Calik Enerji | Detail Engineering</w:t>
      </w:r>
      <w:r>
        <w:rPr>
          <w:rFonts w:asciiTheme="minorHAnsi" w:hAnsiTheme="minorHAnsi" w:cstheme="minorHAnsi"/>
          <w:szCs w:val="20"/>
        </w:rPr>
        <w:t xml:space="preserve"> | Onshore| Libya</w:t>
      </w:r>
      <w:r w:rsidRPr="00EA3DCD">
        <w:rPr>
          <w:rFonts w:asciiTheme="minorHAnsi" w:hAnsiTheme="minorHAnsi" w:cstheme="minorHAnsi"/>
          <w:szCs w:val="20"/>
        </w:rPr>
        <w:t xml:space="preserve"> </w:t>
      </w:r>
    </w:p>
    <w:p w14:paraId="3965AC6A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Administered user accounts, including creation, updates, and deletions.</w:t>
      </w:r>
    </w:p>
    <w:p w14:paraId="0C943341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Identified and resolved E3D software issues, providing technical support.</w:t>
      </w:r>
    </w:p>
    <w:p w14:paraId="2C7F08CD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Maintained and managed project data, ensuring data integrity and security.</w:t>
      </w:r>
    </w:p>
    <w:p w14:paraId="20815F31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Regular backups of project E3D databases.</w:t>
      </w:r>
    </w:p>
    <w:p w14:paraId="1E2D8F8D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Extracting 3D Reviews File using Navisworks software</w:t>
      </w:r>
    </w:p>
    <w:p w14:paraId="54E8E944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Conducted data integrity checks and ensured data consistency.</w:t>
      </w:r>
    </w:p>
    <w:p w14:paraId="0649B5C4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Provided technical support and troubleshooting assistance to users.</w:t>
      </w:r>
    </w:p>
    <w:p w14:paraId="54CECE6F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Managed data import/export in E3D and integration with other engineering software.</w:t>
      </w:r>
    </w:p>
    <w:p w14:paraId="1CD254F0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Setting up 2D Drawing template and customization in E3D DRAW software.</w:t>
      </w:r>
    </w:p>
    <w:p w14:paraId="4C114225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Generation of reports from E3D as required from Projects &amp; Users using PML.</w:t>
      </w:r>
    </w:p>
    <w:p w14:paraId="4D235FCE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Coordinating for E3D tool installation, and IT Coordination.</w:t>
      </w:r>
    </w:p>
    <w:p w14:paraId="611F3DEC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Setup and troubleshooting GLPS user queries.</w:t>
      </w:r>
    </w:p>
    <w:p w14:paraId="069769A5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Importing STEP model in E3D.</w:t>
      </w:r>
    </w:p>
    <w:p w14:paraId="1912DFCE" w14:textId="77777777" w:rsidR="0007343D" w:rsidRDefault="0007343D" w:rsidP="0007343D">
      <w:pPr>
        <w:pStyle w:val="CVText"/>
        <w:spacing w:before="40" w:after="40"/>
        <w:ind w:left="2126"/>
        <w:rPr>
          <w:rFonts w:asciiTheme="minorHAnsi" w:hAnsiTheme="minorHAnsi" w:cstheme="minorHAnsi"/>
          <w:sz w:val="20"/>
          <w:szCs w:val="20"/>
        </w:rPr>
      </w:pPr>
    </w:p>
    <w:p w14:paraId="7751DE11" w14:textId="77777777" w:rsidR="0007343D" w:rsidRPr="00EA3DCD" w:rsidRDefault="0007343D" w:rsidP="0007343D">
      <w:pPr>
        <w:pStyle w:val="CVRoleTitle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>Oct 2023 to Dec 2024 – E3D CAD Administrator</w:t>
      </w:r>
    </w:p>
    <w:p w14:paraId="1AC126EB" w14:textId="77777777" w:rsidR="0007343D" w:rsidRPr="00EA3DCD" w:rsidRDefault="0007343D" w:rsidP="0007343D">
      <w:pPr>
        <w:pStyle w:val="CVProjectTitle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 xml:space="preserve">Confidential | Confidential | Feed </w:t>
      </w:r>
      <w:r>
        <w:rPr>
          <w:rFonts w:asciiTheme="minorHAnsi" w:hAnsiTheme="minorHAnsi" w:cstheme="minorHAnsi"/>
          <w:szCs w:val="20"/>
        </w:rPr>
        <w:t>| Onshore | Confidential</w:t>
      </w:r>
    </w:p>
    <w:p w14:paraId="7EFEB8D8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Administered user accounts, including creation, updates, and deletions.</w:t>
      </w:r>
    </w:p>
    <w:p w14:paraId="0D062E82" w14:textId="73C17839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Creation of E3D Databases as per requirement.</w:t>
      </w:r>
    </w:p>
    <w:p w14:paraId="4132E467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Identified and resolved E3D software issues, providing technical support.</w:t>
      </w:r>
    </w:p>
    <w:p w14:paraId="58711F94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Maintained and managed project data, ensuring data integrity and security.</w:t>
      </w:r>
    </w:p>
    <w:p w14:paraId="06D55AA5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Regular backups of project E3D databases.</w:t>
      </w:r>
    </w:p>
    <w:p w14:paraId="4203124E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Extracting 3D Reviews File using Navisworks software</w:t>
      </w:r>
    </w:p>
    <w:p w14:paraId="0AE2142E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lastRenderedPageBreak/>
        <w:t>Conducted data integrity checks and ensured data consistency.</w:t>
      </w:r>
    </w:p>
    <w:p w14:paraId="1E2CD406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Provided technical support and troubleshooting assistance to users.</w:t>
      </w:r>
    </w:p>
    <w:p w14:paraId="38CE9D35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Managed data import/export in E3D and integration with other engineering software.</w:t>
      </w:r>
    </w:p>
    <w:p w14:paraId="6971C87A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Setting up 2D Drawing template and customization in E3D DRAW software.</w:t>
      </w:r>
    </w:p>
    <w:p w14:paraId="4D24E270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Generation of reports from E3D as required from Projects &amp; Users using PML.</w:t>
      </w:r>
    </w:p>
    <w:p w14:paraId="1B0FAEAB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Coordinating for E3D tool installation, and IT Coordination.</w:t>
      </w:r>
    </w:p>
    <w:p w14:paraId="43AC90A4" w14:textId="77777777" w:rsidR="0007343D" w:rsidRPr="00EA3DCD" w:rsidRDefault="0007343D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6915FD">
        <w:rPr>
          <w:rFonts w:asciiTheme="minorHAnsi" w:hAnsiTheme="minorHAnsi" w:cstheme="minorHAnsi"/>
          <w:sz w:val="20"/>
          <w:szCs w:val="20"/>
        </w:rPr>
        <w:t>Project DB cleanup and Handover to client.</w:t>
      </w:r>
    </w:p>
    <w:p w14:paraId="408C98F1" w14:textId="77777777" w:rsidR="00C641DB" w:rsidRDefault="00C641DB" w:rsidP="00C641DB">
      <w:pPr>
        <w:pStyle w:val="CVText"/>
        <w:rPr>
          <w:lang w:val="en-US"/>
        </w:rPr>
      </w:pPr>
    </w:p>
    <w:p w14:paraId="17684ACD" w14:textId="58BD64EF" w:rsidR="00C641DB" w:rsidRPr="00EA3DCD" w:rsidRDefault="00C641DB" w:rsidP="00C641DB">
      <w:pPr>
        <w:pStyle w:val="CVRoleTitle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>Jan 202</w:t>
      </w:r>
      <w:r w:rsidR="00FF00F5" w:rsidRPr="00EA3DCD">
        <w:rPr>
          <w:rFonts w:asciiTheme="minorHAnsi" w:hAnsiTheme="minorHAnsi" w:cstheme="minorHAnsi"/>
          <w:szCs w:val="20"/>
        </w:rPr>
        <w:t>4</w:t>
      </w:r>
      <w:r w:rsidRPr="00EA3DCD">
        <w:rPr>
          <w:rFonts w:asciiTheme="minorHAnsi" w:hAnsiTheme="minorHAnsi" w:cstheme="minorHAnsi"/>
          <w:szCs w:val="20"/>
        </w:rPr>
        <w:t xml:space="preserve"> to </w:t>
      </w:r>
      <w:r w:rsidR="00FF00F5" w:rsidRPr="00EA3DCD">
        <w:rPr>
          <w:rFonts w:asciiTheme="minorHAnsi" w:hAnsiTheme="minorHAnsi" w:cstheme="minorHAnsi"/>
          <w:szCs w:val="20"/>
        </w:rPr>
        <w:t>June 2024</w:t>
      </w:r>
      <w:r w:rsidRPr="00EA3DCD">
        <w:rPr>
          <w:rFonts w:asciiTheme="minorHAnsi" w:hAnsiTheme="minorHAnsi" w:cstheme="minorHAnsi"/>
          <w:szCs w:val="20"/>
        </w:rPr>
        <w:t xml:space="preserve"> – E3D CAD Administrator</w:t>
      </w:r>
    </w:p>
    <w:p w14:paraId="01EFCE5C" w14:textId="2CABA14A" w:rsidR="00C641DB" w:rsidRPr="00EA3DCD" w:rsidRDefault="00B52BAA" w:rsidP="00B52BAA">
      <w:pPr>
        <w:pStyle w:val="CVProjectTitle"/>
        <w:ind w:left="981" w:firstLine="720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>Fyrkat | Fidelis | Feed</w:t>
      </w:r>
      <w:r>
        <w:rPr>
          <w:rFonts w:asciiTheme="minorHAnsi" w:hAnsiTheme="minorHAnsi" w:cstheme="minorHAnsi"/>
          <w:szCs w:val="20"/>
        </w:rPr>
        <w:t xml:space="preserve"> | Onshore | Aalborg, Denmark</w:t>
      </w:r>
    </w:p>
    <w:p w14:paraId="48B09DD1" w14:textId="77777777" w:rsidR="00E71C9B" w:rsidRPr="00EA3DCD" w:rsidRDefault="00E71C9B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Identified and resolved E3D software issues, providing technical support.</w:t>
      </w:r>
    </w:p>
    <w:p w14:paraId="3AA32C26" w14:textId="77777777" w:rsidR="00E71C9B" w:rsidRPr="00EA3DCD" w:rsidRDefault="00E71C9B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Maintained and managed project data, ensuring data integrity and security.</w:t>
      </w:r>
    </w:p>
    <w:p w14:paraId="20E183C0" w14:textId="77777777" w:rsidR="00E71C9B" w:rsidRPr="00EA3DCD" w:rsidRDefault="00E71C9B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Timely expunging of users according to user requirements.</w:t>
      </w:r>
    </w:p>
    <w:p w14:paraId="591BD0F9" w14:textId="1BB6F300" w:rsidR="000138A5" w:rsidRPr="0007343D" w:rsidRDefault="00E71C9B" w:rsidP="0007343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Created PML scripts and Batch scripts to export Navis model on a daily basis.</w:t>
      </w:r>
    </w:p>
    <w:p w14:paraId="70E22DF5" w14:textId="5DCF8143" w:rsidR="000138A5" w:rsidRPr="00EA3DCD" w:rsidRDefault="00F55335" w:rsidP="000138A5">
      <w:pPr>
        <w:pStyle w:val="CVRoleTitle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szCs w:val="20"/>
        </w:rPr>
        <w:t>Oct</w:t>
      </w:r>
      <w:r w:rsidR="000138A5" w:rsidRPr="00EA3DCD">
        <w:rPr>
          <w:rFonts w:asciiTheme="minorHAnsi" w:hAnsiTheme="minorHAnsi" w:cstheme="minorHAnsi"/>
          <w:szCs w:val="20"/>
        </w:rPr>
        <w:t xml:space="preserve"> 202</w:t>
      </w:r>
      <w:r>
        <w:rPr>
          <w:rFonts w:asciiTheme="minorHAnsi" w:hAnsiTheme="minorHAnsi" w:cstheme="minorHAnsi"/>
          <w:szCs w:val="20"/>
        </w:rPr>
        <w:t>3</w:t>
      </w:r>
      <w:r w:rsidR="000138A5" w:rsidRPr="00EA3DCD">
        <w:rPr>
          <w:rFonts w:asciiTheme="minorHAnsi" w:hAnsiTheme="minorHAnsi" w:cstheme="minorHAnsi"/>
          <w:szCs w:val="20"/>
        </w:rPr>
        <w:t xml:space="preserve"> to </w:t>
      </w:r>
      <w:r>
        <w:rPr>
          <w:rFonts w:asciiTheme="minorHAnsi" w:hAnsiTheme="minorHAnsi" w:cstheme="minorHAnsi"/>
          <w:szCs w:val="20"/>
        </w:rPr>
        <w:t xml:space="preserve">Jan </w:t>
      </w:r>
      <w:r w:rsidR="0007343D">
        <w:rPr>
          <w:rFonts w:asciiTheme="minorHAnsi" w:hAnsiTheme="minorHAnsi" w:cstheme="minorHAnsi"/>
          <w:szCs w:val="20"/>
        </w:rPr>
        <w:t>2024</w:t>
      </w:r>
      <w:r w:rsidR="0007343D" w:rsidRPr="00EA3DCD">
        <w:rPr>
          <w:rFonts w:asciiTheme="minorHAnsi" w:hAnsiTheme="minorHAnsi" w:cstheme="minorHAnsi"/>
          <w:szCs w:val="20"/>
        </w:rPr>
        <w:t xml:space="preserve"> –</w:t>
      </w:r>
      <w:r w:rsidR="000138A5" w:rsidRPr="00EA3DCD">
        <w:rPr>
          <w:rFonts w:asciiTheme="minorHAnsi" w:hAnsiTheme="minorHAnsi" w:cstheme="minorHAnsi"/>
          <w:szCs w:val="20"/>
        </w:rPr>
        <w:t xml:space="preserve"> E3D CAD Administrator</w:t>
      </w:r>
    </w:p>
    <w:p w14:paraId="0DFFA8DD" w14:textId="1A4E450A" w:rsidR="000138A5" w:rsidRPr="00EA3DCD" w:rsidRDefault="006915FD" w:rsidP="006915FD">
      <w:pPr>
        <w:pStyle w:val="CVProjectTitle"/>
        <w:rPr>
          <w:rFonts w:asciiTheme="minorHAnsi" w:hAnsiTheme="minorHAnsi" w:cstheme="minorHAnsi"/>
          <w:szCs w:val="20"/>
        </w:rPr>
      </w:pPr>
      <w:r w:rsidRPr="00EA3DCD">
        <w:rPr>
          <w:rFonts w:asciiTheme="minorHAnsi" w:hAnsiTheme="minorHAnsi" w:cstheme="minorHAnsi"/>
          <w:szCs w:val="20"/>
        </w:rPr>
        <w:t>Shell Crux | Shell | E</w:t>
      </w:r>
      <w:r>
        <w:rPr>
          <w:rFonts w:asciiTheme="minorHAnsi" w:hAnsiTheme="minorHAnsi" w:cstheme="minorHAnsi"/>
          <w:szCs w:val="20"/>
        </w:rPr>
        <w:t>PC</w:t>
      </w:r>
      <w:r w:rsidRPr="00EA3DCD">
        <w:rPr>
          <w:rFonts w:asciiTheme="minorHAnsi" w:hAnsiTheme="minorHAnsi" w:cstheme="minorHAnsi"/>
          <w:szCs w:val="20"/>
        </w:rPr>
        <w:t xml:space="preserve"> </w:t>
      </w:r>
      <w:r>
        <w:rPr>
          <w:rFonts w:asciiTheme="minorHAnsi" w:hAnsiTheme="minorHAnsi" w:cstheme="minorHAnsi"/>
          <w:szCs w:val="20"/>
        </w:rPr>
        <w:t>| Offshore | Western Australia</w:t>
      </w:r>
    </w:p>
    <w:p w14:paraId="5BD1886F" w14:textId="0B4ACB18" w:rsidR="000138A5" w:rsidRPr="00EA3DCD" w:rsidRDefault="000138A5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 xml:space="preserve">Timely expunging of users according to user requirements </w:t>
      </w:r>
    </w:p>
    <w:p w14:paraId="106BF387" w14:textId="149A5D34" w:rsidR="000138A5" w:rsidRPr="00EA3DCD" w:rsidRDefault="000138A5" w:rsidP="006915FD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</w:pPr>
      <w:r w:rsidRPr="00EA3DCD">
        <w:rPr>
          <w:rFonts w:asciiTheme="minorHAnsi" w:hAnsiTheme="minorHAnsi" w:cstheme="minorHAnsi"/>
          <w:sz w:val="20"/>
          <w:szCs w:val="20"/>
        </w:rPr>
        <w:t>Updating and syncronizing E3D model data in workshare project.</w:t>
      </w:r>
    </w:p>
    <w:p w14:paraId="655589CF" w14:textId="61F6866F" w:rsidR="00B15C20" w:rsidRPr="00B15C20" w:rsidRDefault="00545165" w:rsidP="00B15C20">
      <w:pPr>
        <w:pStyle w:val="CVText"/>
        <w:numPr>
          <w:ilvl w:val="0"/>
          <w:numId w:val="45"/>
        </w:numPr>
        <w:spacing w:before="40" w:after="40"/>
        <w:ind w:left="2126" w:hanging="425"/>
        <w:rPr>
          <w:rFonts w:asciiTheme="minorHAnsi" w:hAnsiTheme="minorHAnsi" w:cstheme="minorHAnsi"/>
          <w:sz w:val="20"/>
          <w:szCs w:val="20"/>
        </w:rPr>
        <w:sectPr w:rsidR="00B15C20" w:rsidRPr="00B15C20" w:rsidSect="00DB5036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39" w:code="9"/>
          <w:pgMar w:top="2211" w:right="1134" w:bottom="1814" w:left="850" w:header="397" w:footer="454" w:gutter="0"/>
          <w:cols w:space="720"/>
          <w:titlePg/>
          <w:docGrid w:linePitch="360"/>
        </w:sectPr>
      </w:pPr>
      <w:r w:rsidRPr="006915FD">
        <w:rPr>
          <w:rFonts w:asciiTheme="minorHAnsi" w:hAnsiTheme="minorHAnsi" w:cstheme="minorHAnsi"/>
          <w:sz w:val="20"/>
          <w:szCs w:val="20"/>
        </w:rPr>
        <w:t>Importing STEP model in E3</w:t>
      </w:r>
      <w:r w:rsidR="00B15C20">
        <w:rPr>
          <w:rFonts w:asciiTheme="minorHAnsi" w:hAnsiTheme="minorHAnsi" w:cstheme="minorHAnsi"/>
          <w:sz w:val="20"/>
          <w:szCs w:val="20"/>
        </w:rPr>
        <w:t>D</w:t>
      </w:r>
    </w:p>
    <w:p w14:paraId="78AC9543" w14:textId="77777777" w:rsidR="006C22EB" w:rsidRDefault="00325CDE" w:rsidP="00B15C20">
      <w:pPr>
        <w:pStyle w:val="KBRSubheading1"/>
        <w:ind w:left="981" w:firstLine="720"/>
      </w:pPr>
      <w:r>
        <w:lastRenderedPageBreak/>
        <w:t>Project Summary</w:t>
      </w:r>
    </w:p>
    <w:tbl>
      <w:tblPr>
        <w:tblStyle w:val="TableGrid"/>
        <w:tblW w:w="13281" w:type="dxa"/>
        <w:tblInd w:w="1701" w:type="dxa"/>
        <w:tblBorders>
          <w:top w:val="single" w:sz="8" w:space="0" w:color="A2C7E2"/>
          <w:left w:val="none" w:sz="0" w:space="0" w:color="auto"/>
          <w:bottom w:val="single" w:sz="8" w:space="0" w:color="A2C7E2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8"/>
        <w:gridCol w:w="1577"/>
        <w:gridCol w:w="2006"/>
        <w:gridCol w:w="2005"/>
        <w:gridCol w:w="1862"/>
        <w:gridCol w:w="1862"/>
        <w:gridCol w:w="3111"/>
      </w:tblGrid>
      <w:tr w:rsidR="00325CDE" w:rsidRPr="00450D2B" w14:paraId="2B929D1F" w14:textId="77777777" w:rsidTr="00B15C20">
        <w:trPr>
          <w:cantSplit/>
          <w:trHeight w:val="270"/>
          <w:tblHeader/>
        </w:trPr>
        <w:tc>
          <w:tcPr>
            <w:tcW w:w="858" w:type="dxa"/>
            <w:tcBorders>
              <w:top w:val="single" w:sz="8" w:space="0" w:color="A2C7E2" w:themeColor="accent1"/>
              <w:bottom w:val="single" w:sz="8" w:space="0" w:color="A2C7E2" w:themeColor="accent1"/>
            </w:tcBorders>
            <w:shd w:val="clear" w:color="auto" w:fill="auto"/>
            <w:vAlign w:val="center"/>
          </w:tcPr>
          <w:p w14:paraId="0FE7325D" w14:textId="77777777" w:rsidR="00325CDE" w:rsidRPr="00325CDE" w:rsidRDefault="00325CDE" w:rsidP="003D3646">
            <w:pPr>
              <w:pStyle w:val="CVTableHeading"/>
              <w:jc w:val="left"/>
            </w:pPr>
            <w:r w:rsidRPr="00325CDE">
              <w:t>Year</w:t>
            </w:r>
          </w:p>
        </w:tc>
        <w:tc>
          <w:tcPr>
            <w:tcW w:w="1577" w:type="dxa"/>
            <w:tcBorders>
              <w:top w:val="single" w:sz="8" w:space="0" w:color="A2C7E2" w:themeColor="accent1"/>
              <w:bottom w:val="single" w:sz="8" w:space="0" w:color="A2C7E2" w:themeColor="accent1"/>
            </w:tcBorders>
            <w:shd w:val="clear" w:color="auto" w:fill="auto"/>
            <w:vAlign w:val="center"/>
          </w:tcPr>
          <w:p w14:paraId="3383D98D" w14:textId="77777777" w:rsidR="00325CDE" w:rsidRPr="00325CDE" w:rsidRDefault="00325CDE" w:rsidP="003D3646">
            <w:pPr>
              <w:pStyle w:val="CVTableHeading"/>
              <w:jc w:val="left"/>
            </w:pPr>
            <w:r w:rsidRPr="00325CDE">
              <w:t>Client</w:t>
            </w:r>
          </w:p>
        </w:tc>
        <w:tc>
          <w:tcPr>
            <w:tcW w:w="2006" w:type="dxa"/>
            <w:tcBorders>
              <w:top w:val="single" w:sz="8" w:space="0" w:color="A2C7E2" w:themeColor="accent1"/>
              <w:bottom w:val="single" w:sz="8" w:space="0" w:color="A2C7E2" w:themeColor="accent1"/>
            </w:tcBorders>
            <w:shd w:val="clear" w:color="auto" w:fill="auto"/>
            <w:vAlign w:val="center"/>
          </w:tcPr>
          <w:p w14:paraId="643DBFCD" w14:textId="77777777" w:rsidR="00325CDE" w:rsidRPr="004E137C" w:rsidRDefault="00325CDE" w:rsidP="003D3646">
            <w:pPr>
              <w:pStyle w:val="CVTableHeading"/>
              <w:jc w:val="left"/>
            </w:pPr>
            <w:r w:rsidRPr="00325CDE">
              <w:t>Project Name</w:t>
            </w:r>
          </w:p>
        </w:tc>
        <w:tc>
          <w:tcPr>
            <w:tcW w:w="2005" w:type="dxa"/>
            <w:tcBorders>
              <w:top w:val="single" w:sz="8" w:space="0" w:color="A2C7E2" w:themeColor="accent1"/>
              <w:bottom w:val="single" w:sz="8" w:space="0" w:color="A2C7E2" w:themeColor="accent1"/>
            </w:tcBorders>
            <w:shd w:val="clear" w:color="auto" w:fill="auto"/>
            <w:vAlign w:val="center"/>
          </w:tcPr>
          <w:p w14:paraId="2FF4038D" w14:textId="77777777" w:rsidR="00325CDE" w:rsidRPr="00325CDE" w:rsidRDefault="00325CDE" w:rsidP="003D3646">
            <w:pPr>
              <w:pStyle w:val="CVTableHeading"/>
              <w:jc w:val="left"/>
            </w:pPr>
            <w:r w:rsidRPr="00325CDE">
              <w:t xml:space="preserve">Project </w:t>
            </w:r>
            <w:r w:rsidRPr="002C5AF9">
              <w:t>Location</w:t>
            </w:r>
          </w:p>
        </w:tc>
        <w:tc>
          <w:tcPr>
            <w:tcW w:w="1862" w:type="dxa"/>
            <w:tcBorders>
              <w:top w:val="single" w:sz="8" w:space="0" w:color="A2C7E2" w:themeColor="accent1"/>
              <w:bottom w:val="single" w:sz="8" w:space="0" w:color="A2C7E2" w:themeColor="accent1"/>
            </w:tcBorders>
            <w:shd w:val="clear" w:color="auto" w:fill="auto"/>
            <w:vAlign w:val="center"/>
          </w:tcPr>
          <w:p w14:paraId="3F38F72A" w14:textId="77777777" w:rsidR="00325CDE" w:rsidRPr="00325CDE" w:rsidRDefault="00325CDE" w:rsidP="003D3646">
            <w:pPr>
              <w:pStyle w:val="CVTableHeading"/>
              <w:jc w:val="left"/>
            </w:pPr>
            <w:r w:rsidRPr="00325CDE">
              <w:t>Project Type</w:t>
            </w:r>
          </w:p>
        </w:tc>
        <w:tc>
          <w:tcPr>
            <w:tcW w:w="1862" w:type="dxa"/>
            <w:tcBorders>
              <w:top w:val="single" w:sz="8" w:space="0" w:color="A2C7E2" w:themeColor="accent1"/>
              <w:bottom w:val="single" w:sz="8" w:space="0" w:color="A2C7E2" w:themeColor="accent1"/>
            </w:tcBorders>
            <w:shd w:val="clear" w:color="auto" w:fill="auto"/>
            <w:vAlign w:val="center"/>
          </w:tcPr>
          <w:p w14:paraId="076ECFEB" w14:textId="77777777" w:rsidR="00325CDE" w:rsidRPr="00325CDE" w:rsidRDefault="00325CDE" w:rsidP="003D3646">
            <w:pPr>
              <w:pStyle w:val="CVTableHeading"/>
              <w:jc w:val="left"/>
            </w:pPr>
            <w:r w:rsidRPr="00325CDE">
              <w:t>Project Scope</w:t>
            </w:r>
          </w:p>
        </w:tc>
        <w:tc>
          <w:tcPr>
            <w:tcW w:w="3111" w:type="dxa"/>
            <w:tcBorders>
              <w:top w:val="single" w:sz="8" w:space="0" w:color="A2C7E2" w:themeColor="accent1"/>
              <w:bottom w:val="single" w:sz="8" w:space="0" w:color="A2C7E2" w:themeColor="accent1"/>
            </w:tcBorders>
            <w:shd w:val="clear" w:color="auto" w:fill="auto"/>
            <w:vAlign w:val="center"/>
          </w:tcPr>
          <w:p w14:paraId="412B0CB0" w14:textId="77777777" w:rsidR="00325CDE" w:rsidRPr="00325CDE" w:rsidRDefault="00325CDE" w:rsidP="003D3646">
            <w:pPr>
              <w:pStyle w:val="CVTableHeading"/>
              <w:jc w:val="left"/>
            </w:pPr>
            <w:r w:rsidRPr="00325CDE">
              <w:t>Project Role</w:t>
            </w:r>
          </w:p>
        </w:tc>
      </w:tr>
      <w:tr w:rsidR="00A47869" w:rsidRPr="00450D2B" w14:paraId="22818BA6" w14:textId="77777777" w:rsidTr="00B15C20">
        <w:trPr>
          <w:cantSplit/>
          <w:trHeight w:val="212"/>
        </w:trPr>
        <w:tc>
          <w:tcPr>
            <w:tcW w:w="858" w:type="dxa"/>
            <w:shd w:val="clear" w:color="auto" w:fill="auto"/>
            <w:vAlign w:val="center"/>
          </w:tcPr>
          <w:p w14:paraId="535739FF" w14:textId="020375FF" w:rsidR="00A47869" w:rsidRDefault="00A47869" w:rsidP="00A47869">
            <w:pPr>
              <w:pStyle w:val="CVTableText"/>
              <w:jc w:val="left"/>
            </w:pPr>
            <w:r>
              <w:t>2025</w:t>
            </w:r>
            <w:r w:rsidR="002439C6">
              <w:t>-</w:t>
            </w:r>
            <w:r w:rsidR="00371145">
              <w:t>Till date</w:t>
            </w:r>
            <w:r>
              <w:t xml:space="preserve">                    </w:t>
            </w:r>
          </w:p>
          <w:p w14:paraId="190FF52A" w14:textId="26BAE18A" w:rsidR="00A47869" w:rsidRPr="00FB40CE" w:rsidRDefault="00A47869" w:rsidP="00A47869">
            <w:pPr>
              <w:pStyle w:val="CVTableText"/>
              <w:jc w:val="left"/>
            </w:pPr>
            <w:r w:rsidRPr="00FB40CE">
              <w:t>2025</w:t>
            </w:r>
            <w:r w:rsidR="002439C6">
              <w:t>-</w:t>
            </w:r>
            <w:r w:rsidR="00371145">
              <w:t>Till date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5951933D" w14:textId="09EC7EE9" w:rsidR="00A47869" w:rsidRDefault="00A47869" w:rsidP="00A47869">
            <w:pPr>
              <w:pStyle w:val="CVTableText"/>
              <w:jc w:val="left"/>
            </w:pPr>
            <w:r>
              <w:t>EXXON MOBIL</w:t>
            </w:r>
          </w:p>
          <w:p w14:paraId="010FAA24" w14:textId="77777777" w:rsidR="002439C6" w:rsidRDefault="002439C6" w:rsidP="00A47869">
            <w:pPr>
              <w:pStyle w:val="CVTableText"/>
              <w:jc w:val="left"/>
            </w:pPr>
          </w:p>
          <w:p w14:paraId="143D049B" w14:textId="520E1385" w:rsidR="00A47869" w:rsidRPr="00FB40CE" w:rsidRDefault="00A47869" w:rsidP="00A47869">
            <w:pPr>
              <w:pStyle w:val="CVTableText"/>
              <w:jc w:val="left"/>
            </w:pPr>
            <w:r w:rsidRPr="00FB40CE">
              <w:t>EXXON MOBIL</w:t>
            </w:r>
          </w:p>
        </w:tc>
        <w:tc>
          <w:tcPr>
            <w:tcW w:w="2006" w:type="dxa"/>
            <w:shd w:val="clear" w:color="auto" w:fill="auto"/>
            <w:vAlign w:val="center"/>
          </w:tcPr>
          <w:p w14:paraId="47A9DE81" w14:textId="7EFB44C8" w:rsidR="00A47869" w:rsidRDefault="00A47869" w:rsidP="00A47869">
            <w:pPr>
              <w:pStyle w:val="CVTableText"/>
              <w:jc w:val="left"/>
            </w:pPr>
            <w:r>
              <w:t>WEST COKER</w:t>
            </w:r>
          </w:p>
          <w:p w14:paraId="4183E7E6" w14:textId="77777777" w:rsidR="002439C6" w:rsidRDefault="002439C6" w:rsidP="00A47869">
            <w:pPr>
              <w:pStyle w:val="CVTableText"/>
              <w:jc w:val="left"/>
            </w:pPr>
          </w:p>
          <w:p w14:paraId="03E67891" w14:textId="2EFD2BBE" w:rsidR="00A47869" w:rsidRPr="00FB40CE" w:rsidRDefault="00A47869" w:rsidP="00A47869">
            <w:pPr>
              <w:pStyle w:val="CVTableText"/>
              <w:jc w:val="left"/>
            </w:pPr>
            <w:r w:rsidRPr="00FB40CE">
              <w:t>HOLLY RESIN BLEND</w:t>
            </w:r>
          </w:p>
        </w:tc>
        <w:tc>
          <w:tcPr>
            <w:tcW w:w="2005" w:type="dxa"/>
            <w:shd w:val="clear" w:color="auto" w:fill="auto"/>
            <w:vAlign w:val="center"/>
          </w:tcPr>
          <w:p w14:paraId="0432A447" w14:textId="3A116D06" w:rsidR="00A47869" w:rsidRPr="00A47869" w:rsidRDefault="00A47869" w:rsidP="00A47869">
            <w:pPr>
              <w:pStyle w:val="CVTableText"/>
              <w:jc w:val="left"/>
            </w:pPr>
            <w:r w:rsidRPr="00A47869">
              <w:t>BATON ROUGE, LA</w:t>
            </w:r>
          </w:p>
          <w:p w14:paraId="2A4B98F0" w14:textId="77777777" w:rsidR="002439C6" w:rsidRDefault="002439C6" w:rsidP="00A47869">
            <w:pPr>
              <w:pStyle w:val="CVTableText"/>
              <w:jc w:val="left"/>
            </w:pPr>
          </w:p>
          <w:p w14:paraId="3BAC0660" w14:textId="7C642E27" w:rsidR="00A47869" w:rsidRPr="00A47869" w:rsidRDefault="00A47869" w:rsidP="00A47869">
            <w:pPr>
              <w:pStyle w:val="CVTableText"/>
              <w:jc w:val="left"/>
            </w:pPr>
            <w:r w:rsidRPr="00A47869">
              <w:t>PORT ALLEN, LA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5609A466" w14:textId="1576D66F" w:rsidR="00A47869" w:rsidRDefault="00A47869" w:rsidP="00A47869">
            <w:pPr>
              <w:pStyle w:val="CVTableText"/>
              <w:jc w:val="left"/>
            </w:pPr>
            <w:r>
              <w:t>ONSHORE</w:t>
            </w:r>
          </w:p>
          <w:p w14:paraId="23ECCB0D" w14:textId="77777777" w:rsidR="002439C6" w:rsidRDefault="002439C6" w:rsidP="00A47869">
            <w:pPr>
              <w:pStyle w:val="CVTableText"/>
              <w:jc w:val="left"/>
            </w:pPr>
          </w:p>
          <w:p w14:paraId="517D7773" w14:textId="3136F1F3" w:rsidR="00A47869" w:rsidRPr="00FB40CE" w:rsidRDefault="00A47869" w:rsidP="00A47869">
            <w:pPr>
              <w:pStyle w:val="CVTableText"/>
              <w:jc w:val="left"/>
            </w:pPr>
            <w:r>
              <w:t>ONSHORE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01F3DF3E" w14:textId="17AFD46A" w:rsidR="00A47869" w:rsidRDefault="00A47869" w:rsidP="00A47869">
            <w:pPr>
              <w:pStyle w:val="CVTableText"/>
              <w:jc w:val="left"/>
            </w:pPr>
            <w:r>
              <w:t>FEED</w:t>
            </w:r>
          </w:p>
          <w:p w14:paraId="7674E2AA" w14:textId="77777777" w:rsidR="002439C6" w:rsidRDefault="002439C6" w:rsidP="00A47869">
            <w:pPr>
              <w:pStyle w:val="CVTableText"/>
              <w:jc w:val="left"/>
            </w:pPr>
          </w:p>
          <w:p w14:paraId="555C6A2A" w14:textId="7DEFE018" w:rsidR="00A47869" w:rsidRPr="00FB40CE" w:rsidRDefault="00A47869" w:rsidP="00A47869">
            <w:pPr>
              <w:pStyle w:val="CVTableText"/>
              <w:jc w:val="left"/>
            </w:pPr>
            <w:r w:rsidRPr="00FB40CE">
              <w:t>FEED</w:t>
            </w:r>
          </w:p>
        </w:tc>
        <w:tc>
          <w:tcPr>
            <w:tcW w:w="3111" w:type="dxa"/>
            <w:shd w:val="clear" w:color="auto" w:fill="auto"/>
            <w:vAlign w:val="center"/>
          </w:tcPr>
          <w:p w14:paraId="0E7895A2" w14:textId="6DD18C74" w:rsidR="00A47869" w:rsidRDefault="00A47869" w:rsidP="00A47869">
            <w:pPr>
              <w:pStyle w:val="CVTableText"/>
              <w:jc w:val="left"/>
            </w:pPr>
            <w:r>
              <w:t>E3D ADMIN</w:t>
            </w:r>
          </w:p>
          <w:p w14:paraId="17DB2076" w14:textId="77777777" w:rsidR="002439C6" w:rsidRDefault="002439C6" w:rsidP="00A47869">
            <w:pPr>
              <w:pStyle w:val="CVTableText"/>
              <w:jc w:val="left"/>
            </w:pPr>
          </w:p>
          <w:p w14:paraId="5561C2F8" w14:textId="7D288DF6" w:rsidR="00A47869" w:rsidRPr="00FB40CE" w:rsidRDefault="00A47869" w:rsidP="00A47869">
            <w:pPr>
              <w:pStyle w:val="CVTableText"/>
              <w:jc w:val="left"/>
            </w:pPr>
            <w:r w:rsidRPr="00FB40CE">
              <w:t>E3D ADMIN</w:t>
            </w:r>
          </w:p>
        </w:tc>
      </w:tr>
      <w:tr w:rsidR="00A47869" w:rsidRPr="00450D2B" w14:paraId="0578E439" w14:textId="77777777" w:rsidTr="00B15C20">
        <w:trPr>
          <w:cantSplit/>
          <w:trHeight w:val="212"/>
        </w:trPr>
        <w:tc>
          <w:tcPr>
            <w:tcW w:w="858" w:type="dxa"/>
            <w:shd w:val="clear" w:color="auto" w:fill="auto"/>
            <w:vAlign w:val="center"/>
          </w:tcPr>
          <w:p w14:paraId="26BF956C" w14:textId="080443A8" w:rsidR="00A47869" w:rsidRPr="00E6320F" w:rsidRDefault="00A47869" w:rsidP="00A47869">
            <w:pPr>
              <w:pStyle w:val="CVTableText"/>
              <w:jc w:val="left"/>
            </w:pPr>
            <w:r w:rsidRPr="00E6320F">
              <w:t>2024</w:t>
            </w:r>
            <w:r w:rsidR="002439C6">
              <w:t>-2024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1ED412D9" w14:textId="77777777" w:rsidR="00A47869" w:rsidRPr="00E6320F" w:rsidRDefault="00A47869" w:rsidP="00A47869">
            <w:pPr>
              <w:pStyle w:val="CVTableText"/>
              <w:jc w:val="left"/>
            </w:pPr>
            <w:r w:rsidRPr="00E6320F">
              <w:t>FIDELIS</w:t>
            </w:r>
          </w:p>
        </w:tc>
        <w:tc>
          <w:tcPr>
            <w:tcW w:w="2006" w:type="dxa"/>
            <w:shd w:val="clear" w:color="auto" w:fill="auto"/>
            <w:vAlign w:val="center"/>
          </w:tcPr>
          <w:p w14:paraId="48E3D4AA" w14:textId="77777777" w:rsidR="00A47869" w:rsidRPr="00E6320F" w:rsidRDefault="00A47869" w:rsidP="00A47869">
            <w:pPr>
              <w:pStyle w:val="CVTableText"/>
              <w:jc w:val="left"/>
            </w:pPr>
            <w:r w:rsidRPr="00E6320F">
              <w:t xml:space="preserve"> FYRKAT</w:t>
            </w:r>
          </w:p>
        </w:tc>
        <w:tc>
          <w:tcPr>
            <w:tcW w:w="2005" w:type="dxa"/>
            <w:shd w:val="clear" w:color="auto" w:fill="auto"/>
            <w:vAlign w:val="center"/>
          </w:tcPr>
          <w:p w14:paraId="676262AF" w14:textId="150627ED" w:rsidR="00A47869" w:rsidRPr="00E6320F" w:rsidRDefault="00A47869" w:rsidP="00A47869">
            <w:pPr>
              <w:pStyle w:val="CVTableText"/>
              <w:jc w:val="left"/>
            </w:pPr>
            <w:r w:rsidRPr="00E6320F">
              <w:t>AALBORG, DENMARK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4470C71D" w14:textId="77777777" w:rsidR="00A47869" w:rsidRPr="00E6320F" w:rsidRDefault="00A47869" w:rsidP="00A47869">
            <w:pPr>
              <w:pStyle w:val="CVTableText"/>
              <w:jc w:val="left"/>
            </w:pPr>
            <w:r w:rsidRPr="00E6320F">
              <w:t>RECEIVING TERMINAL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359380D2" w14:textId="77777777" w:rsidR="00A47869" w:rsidRPr="00E6320F" w:rsidRDefault="00A47869" w:rsidP="00A47869">
            <w:pPr>
              <w:pStyle w:val="CVTableText"/>
              <w:jc w:val="left"/>
            </w:pPr>
            <w:r w:rsidRPr="00E6320F">
              <w:t>FEED</w:t>
            </w:r>
          </w:p>
        </w:tc>
        <w:tc>
          <w:tcPr>
            <w:tcW w:w="3111" w:type="dxa"/>
            <w:shd w:val="clear" w:color="auto" w:fill="auto"/>
            <w:vAlign w:val="center"/>
          </w:tcPr>
          <w:p w14:paraId="76C1D798" w14:textId="77777777" w:rsidR="00A47869" w:rsidRPr="00E6320F" w:rsidRDefault="00A47869" w:rsidP="00A47869">
            <w:pPr>
              <w:pStyle w:val="CVTableText"/>
              <w:jc w:val="left"/>
            </w:pPr>
            <w:r w:rsidRPr="00E6320F">
              <w:t>E3D ADMIN</w:t>
            </w:r>
          </w:p>
        </w:tc>
      </w:tr>
      <w:tr w:rsidR="00A47869" w:rsidRPr="00450D2B" w14:paraId="2C4DBEFA" w14:textId="77777777" w:rsidTr="00B15C20">
        <w:trPr>
          <w:cantSplit/>
          <w:trHeight w:val="212"/>
        </w:trPr>
        <w:tc>
          <w:tcPr>
            <w:tcW w:w="858" w:type="dxa"/>
            <w:shd w:val="clear" w:color="auto" w:fill="auto"/>
            <w:vAlign w:val="center"/>
          </w:tcPr>
          <w:p w14:paraId="154C1DA2" w14:textId="296981FA" w:rsidR="00A47869" w:rsidRPr="00E6320F" w:rsidRDefault="00A47869" w:rsidP="00A47869">
            <w:pPr>
              <w:pStyle w:val="CVTableText"/>
              <w:jc w:val="left"/>
            </w:pPr>
            <w:r w:rsidRPr="00E6320F">
              <w:t>2024</w:t>
            </w:r>
            <w:r w:rsidR="002439C6">
              <w:t>-2025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24199490" w14:textId="77777777" w:rsidR="00A47869" w:rsidRPr="00E6320F" w:rsidRDefault="00A47869" w:rsidP="00A47869">
            <w:pPr>
              <w:pStyle w:val="CVTableText"/>
              <w:jc w:val="left"/>
            </w:pPr>
            <w:r w:rsidRPr="00E6320F">
              <w:t>CALIK ENERJI</w:t>
            </w:r>
          </w:p>
        </w:tc>
        <w:tc>
          <w:tcPr>
            <w:tcW w:w="2006" w:type="dxa"/>
            <w:shd w:val="clear" w:color="auto" w:fill="auto"/>
            <w:vAlign w:val="center"/>
          </w:tcPr>
          <w:p w14:paraId="04652172" w14:textId="77777777" w:rsidR="00A47869" w:rsidRPr="00E6320F" w:rsidRDefault="00A47869" w:rsidP="00A47869">
            <w:pPr>
              <w:pStyle w:val="CVTableText"/>
              <w:jc w:val="left"/>
            </w:pPr>
            <w:r w:rsidRPr="00E6320F">
              <w:t xml:space="preserve"> SCPP</w:t>
            </w:r>
          </w:p>
        </w:tc>
        <w:tc>
          <w:tcPr>
            <w:tcW w:w="2005" w:type="dxa"/>
            <w:shd w:val="clear" w:color="auto" w:fill="auto"/>
            <w:vAlign w:val="center"/>
          </w:tcPr>
          <w:p w14:paraId="36C0D0AE" w14:textId="490EB779" w:rsidR="00A47869" w:rsidRPr="00E6320F" w:rsidRDefault="00A47869" w:rsidP="00A47869">
            <w:pPr>
              <w:pStyle w:val="CVTableText"/>
              <w:jc w:val="left"/>
            </w:pPr>
            <w:r w:rsidRPr="00E6320F">
              <w:t>LIBYA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1E127AE1" w14:textId="77777777" w:rsidR="00A47869" w:rsidRPr="00E6320F" w:rsidRDefault="00A47869" w:rsidP="00A47869">
            <w:pPr>
              <w:pStyle w:val="CVTableText"/>
              <w:jc w:val="left"/>
            </w:pPr>
            <w:r w:rsidRPr="00E6320F">
              <w:t>POWER PLANT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4600D125" w14:textId="77777777" w:rsidR="00A47869" w:rsidRPr="00E6320F" w:rsidRDefault="00A47869" w:rsidP="00A47869">
            <w:pPr>
              <w:pStyle w:val="CVTableText"/>
              <w:jc w:val="left"/>
            </w:pPr>
            <w:r w:rsidRPr="00E6320F">
              <w:t>DETAIL ENGINEERING</w:t>
            </w:r>
          </w:p>
        </w:tc>
        <w:tc>
          <w:tcPr>
            <w:tcW w:w="3111" w:type="dxa"/>
            <w:shd w:val="clear" w:color="auto" w:fill="auto"/>
            <w:vAlign w:val="center"/>
          </w:tcPr>
          <w:p w14:paraId="28645641" w14:textId="77777777" w:rsidR="00A47869" w:rsidRPr="00E6320F" w:rsidRDefault="00A47869" w:rsidP="00A47869">
            <w:pPr>
              <w:pStyle w:val="CVTableText"/>
              <w:jc w:val="left"/>
            </w:pPr>
            <w:r w:rsidRPr="00E6320F">
              <w:t>E3D ADMIN</w:t>
            </w:r>
          </w:p>
        </w:tc>
      </w:tr>
      <w:tr w:rsidR="00A47869" w:rsidRPr="00450D2B" w14:paraId="4F80208A" w14:textId="77777777" w:rsidTr="00B15C20">
        <w:trPr>
          <w:cantSplit/>
          <w:trHeight w:val="212"/>
        </w:trPr>
        <w:tc>
          <w:tcPr>
            <w:tcW w:w="858" w:type="dxa"/>
            <w:shd w:val="clear" w:color="auto" w:fill="auto"/>
            <w:vAlign w:val="center"/>
          </w:tcPr>
          <w:p w14:paraId="1844CFB2" w14:textId="3C55815E" w:rsidR="00A47869" w:rsidRPr="00AC57FF" w:rsidRDefault="00A47869" w:rsidP="00A47869">
            <w:pPr>
              <w:pStyle w:val="CVTableText"/>
              <w:jc w:val="left"/>
            </w:pPr>
            <w:r w:rsidRPr="00AC57FF">
              <w:t>2024</w:t>
            </w:r>
            <w:r w:rsidR="002439C6">
              <w:t>-2025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22E0A593" w14:textId="77777777" w:rsidR="00A47869" w:rsidRPr="00AC57FF" w:rsidRDefault="00A47869" w:rsidP="00A47869">
            <w:pPr>
              <w:pStyle w:val="CVTableText"/>
              <w:jc w:val="left"/>
            </w:pPr>
            <w:r w:rsidRPr="00AC57FF">
              <w:t>KAIRAS POWER</w:t>
            </w:r>
          </w:p>
        </w:tc>
        <w:tc>
          <w:tcPr>
            <w:tcW w:w="2006" w:type="dxa"/>
            <w:shd w:val="clear" w:color="auto" w:fill="auto"/>
            <w:vAlign w:val="center"/>
          </w:tcPr>
          <w:p w14:paraId="1F3CBDF0" w14:textId="77777777" w:rsidR="00A47869" w:rsidRPr="00AC57FF" w:rsidRDefault="00A47869" w:rsidP="00A47869">
            <w:pPr>
              <w:pStyle w:val="CVTableText"/>
              <w:jc w:val="left"/>
            </w:pPr>
            <w:r w:rsidRPr="00AC57FF">
              <w:t>SAGUARO</w:t>
            </w:r>
          </w:p>
        </w:tc>
        <w:tc>
          <w:tcPr>
            <w:tcW w:w="2005" w:type="dxa"/>
            <w:shd w:val="clear" w:color="auto" w:fill="auto"/>
            <w:vAlign w:val="center"/>
          </w:tcPr>
          <w:p w14:paraId="784F693D" w14:textId="4F465994" w:rsidR="00A47869" w:rsidRPr="00AC57FF" w:rsidRDefault="00A47869" w:rsidP="00A47869">
            <w:pPr>
              <w:pStyle w:val="CVTableText"/>
              <w:jc w:val="left"/>
            </w:pPr>
            <w:r w:rsidRPr="00AC57FF">
              <w:t>MEXICO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19854D30" w14:textId="77777777" w:rsidR="00A47869" w:rsidRPr="00AC57FF" w:rsidRDefault="00A47869" w:rsidP="00A47869">
            <w:pPr>
              <w:pStyle w:val="CVTableText"/>
              <w:jc w:val="left"/>
            </w:pPr>
            <w:r w:rsidRPr="00AC57FF">
              <w:t>CHEMICAL PLANT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29EEE003" w14:textId="77777777" w:rsidR="00A47869" w:rsidRPr="00AC57FF" w:rsidRDefault="00A47869" w:rsidP="00A47869">
            <w:pPr>
              <w:pStyle w:val="CVTableText"/>
              <w:jc w:val="left"/>
            </w:pPr>
            <w:r w:rsidRPr="00AC57FF">
              <w:t>FEED</w:t>
            </w:r>
          </w:p>
        </w:tc>
        <w:tc>
          <w:tcPr>
            <w:tcW w:w="3111" w:type="dxa"/>
            <w:shd w:val="clear" w:color="auto" w:fill="auto"/>
            <w:vAlign w:val="center"/>
          </w:tcPr>
          <w:p w14:paraId="4C14A80F" w14:textId="77777777" w:rsidR="00A47869" w:rsidRPr="00AC57FF" w:rsidRDefault="00A47869" w:rsidP="00A47869">
            <w:pPr>
              <w:pStyle w:val="CVTableText"/>
              <w:jc w:val="left"/>
            </w:pPr>
            <w:r w:rsidRPr="00AC57FF">
              <w:t>E3D ADMIN</w:t>
            </w:r>
          </w:p>
        </w:tc>
      </w:tr>
      <w:tr w:rsidR="00A47869" w:rsidRPr="00450D2B" w14:paraId="3F9838C5" w14:textId="77777777" w:rsidTr="00B15C20">
        <w:trPr>
          <w:cantSplit/>
          <w:trHeight w:val="348"/>
        </w:trPr>
        <w:tc>
          <w:tcPr>
            <w:tcW w:w="858" w:type="dxa"/>
            <w:shd w:val="clear" w:color="auto" w:fill="auto"/>
            <w:vAlign w:val="center"/>
          </w:tcPr>
          <w:p w14:paraId="6562C167" w14:textId="33B7F65E" w:rsidR="00A47869" w:rsidRPr="008F40F0" w:rsidRDefault="00A47869" w:rsidP="00A47869">
            <w:pPr>
              <w:pStyle w:val="CVTableText"/>
              <w:jc w:val="left"/>
            </w:pPr>
            <w:r>
              <w:t>2023</w:t>
            </w:r>
            <w:r w:rsidR="002439C6">
              <w:t>-2024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18A27000" w14:textId="0DC93BB0" w:rsidR="00A47869" w:rsidRPr="008F40F0" w:rsidRDefault="00A47869" w:rsidP="00A47869">
            <w:pPr>
              <w:pStyle w:val="CVTableText"/>
              <w:jc w:val="left"/>
            </w:pPr>
            <w:r>
              <w:t>CONFIDENTIAL</w:t>
            </w:r>
          </w:p>
        </w:tc>
        <w:tc>
          <w:tcPr>
            <w:tcW w:w="2006" w:type="dxa"/>
            <w:shd w:val="clear" w:color="auto" w:fill="auto"/>
            <w:vAlign w:val="center"/>
          </w:tcPr>
          <w:p w14:paraId="2AAF72D6" w14:textId="349E3272" w:rsidR="00A47869" w:rsidRPr="008F40F0" w:rsidRDefault="00A47869" w:rsidP="00A47869">
            <w:pPr>
              <w:pStyle w:val="CVTableText"/>
              <w:jc w:val="left"/>
            </w:pPr>
            <w:r>
              <w:t>CONFIDENTIAL FEED PROJECT</w:t>
            </w:r>
          </w:p>
        </w:tc>
        <w:tc>
          <w:tcPr>
            <w:tcW w:w="2005" w:type="dxa"/>
            <w:shd w:val="clear" w:color="auto" w:fill="auto"/>
            <w:vAlign w:val="center"/>
          </w:tcPr>
          <w:p w14:paraId="27D5567B" w14:textId="3D6E4847" w:rsidR="00A47869" w:rsidRPr="008F40F0" w:rsidRDefault="00A47869" w:rsidP="00A47869">
            <w:pPr>
              <w:pStyle w:val="CVTableText"/>
              <w:jc w:val="left"/>
            </w:pPr>
            <w:r>
              <w:t>CONFIDENTIAL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3E638540" w14:textId="4E9A8B15" w:rsidR="00A47869" w:rsidRDefault="00A47869" w:rsidP="00A47869">
            <w:pPr>
              <w:pStyle w:val="CVTableText"/>
              <w:jc w:val="left"/>
            </w:pPr>
            <w:r>
              <w:t>ONSHORE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0AFBB68E" w14:textId="5EF515EF" w:rsidR="00A47869" w:rsidRPr="008F40F0" w:rsidRDefault="00A47869" w:rsidP="00A47869">
            <w:pPr>
              <w:pStyle w:val="CVTableText"/>
              <w:jc w:val="left"/>
            </w:pPr>
            <w:r>
              <w:t>FEED</w:t>
            </w:r>
          </w:p>
        </w:tc>
        <w:tc>
          <w:tcPr>
            <w:tcW w:w="3111" w:type="dxa"/>
            <w:shd w:val="clear" w:color="auto" w:fill="auto"/>
            <w:vAlign w:val="center"/>
          </w:tcPr>
          <w:p w14:paraId="759711F1" w14:textId="1DB0BE0D" w:rsidR="00A47869" w:rsidRPr="008F40F0" w:rsidRDefault="00A47869" w:rsidP="00A47869">
            <w:pPr>
              <w:pStyle w:val="CVTableText"/>
              <w:jc w:val="left"/>
            </w:pPr>
            <w:r>
              <w:t>E3D ADMIN</w:t>
            </w:r>
          </w:p>
        </w:tc>
      </w:tr>
      <w:tr w:rsidR="00A47869" w:rsidRPr="00450D2B" w14:paraId="0414851D" w14:textId="77777777" w:rsidTr="00B15C20">
        <w:trPr>
          <w:cantSplit/>
          <w:trHeight w:val="202"/>
        </w:trPr>
        <w:tc>
          <w:tcPr>
            <w:tcW w:w="858" w:type="dxa"/>
            <w:shd w:val="clear" w:color="auto" w:fill="auto"/>
            <w:vAlign w:val="center"/>
          </w:tcPr>
          <w:p w14:paraId="51A885E4" w14:textId="20CB36AC" w:rsidR="00A47869" w:rsidRPr="008F40F0" w:rsidRDefault="00A47869" w:rsidP="00A47869">
            <w:pPr>
              <w:pStyle w:val="CVTableText"/>
              <w:jc w:val="left"/>
            </w:pPr>
            <w:r w:rsidRPr="008F40F0">
              <w:t>2023</w:t>
            </w:r>
            <w:r w:rsidR="002439C6">
              <w:t>-2024</w:t>
            </w:r>
            <w:r w:rsidRPr="008F40F0">
              <w:t xml:space="preserve"> </w:t>
            </w:r>
          </w:p>
        </w:tc>
        <w:tc>
          <w:tcPr>
            <w:tcW w:w="1577" w:type="dxa"/>
            <w:shd w:val="clear" w:color="auto" w:fill="auto"/>
            <w:vAlign w:val="center"/>
          </w:tcPr>
          <w:p w14:paraId="49254D80" w14:textId="77777777" w:rsidR="00A47869" w:rsidRPr="008F40F0" w:rsidRDefault="00A47869" w:rsidP="00A47869">
            <w:pPr>
              <w:pStyle w:val="CVTableText"/>
              <w:jc w:val="left"/>
            </w:pPr>
            <w:r w:rsidRPr="008F40F0">
              <w:t>SHELL</w:t>
            </w:r>
          </w:p>
        </w:tc>
        <w:tc>
          <w:tcPr>
            <w:tcW w:w="2006" w:type="dxa"/>
            <w:shd w:val="clear" w:color="auto" w:fill="auto"/>
            <w:vAlign w:val="center"/>
          </w:tcPr>
          <w:p w14:paraId="371B00E4" w14:textId="77777777" w:rsidR="00A47869" w:rsidRPr="008F40F0" w:rsidRDefault="00A47869" w:rsidP="00A47869">
            <w:pPr>
              <w:pStyle w:val="CVTableText"/>
              <w:jc w:val="left"/>
            </w:pPr>
            <w:r w:rsidRPr="008F40F0">
              <w:t>SHELL CRUX</w:t>
            </w:r>
          </w:p>
        </w:tc>
        <w:tc>
          <w:tcPr>
            <w:tcW w:w="2005" w:type="dxa"/>
            <w:shd w:val="clear" w:color="auto" w:fill="auto"/>
            <w:vAlign w:val="center"/>
          </w:tcPr>
          <w:p w14:paraId="21FDF90E" w14:textId="4B3CA914" w:rsidR="00A47869" w:rsidRPr="008F40F0" w:rsidRDefault="00A47869" w:rsidP="00A47869">
            <w:pPr>
              <w:pStyle w:val="CVTableText"/>
              <w:jc w:val="left"/>
            </w:pPr>
            <w:r w:rsidRPr="008F40F0">
              <w:t>WESTERN AUSTRALIA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274859D7" w14:textId="64B88CD2" w:rsidR="00A47869" w:rsidRPr="008F40F0" w:rsidRDefault="00A47869" w:rsidP="00A47869">
            <w:pPr>
              <w:pStyle w:val="CVTableText"/>
              <w:jc w:val="left"/>
            </w:pPr>
            <w:r>
              <w:t>OFFSHORE</w:t>
            </w:r>
          </w:p>
        </w:tc>
        <w:tc>
          <w:tcPr>
            <w:tcW w:w="1862" w:type="dxa"/>
            <w:shd w:val="clear" w:color="auto" w:fill="auto"/>
            <w:vAlign w:val="center"/>
          </w:tcPr>
          <w:p w14:paraId="1DAB5916" w14:textId="730D0203" w:rsidR="00A47869" w:rsidRPr="008F40F0" w:rsidRDefault="00A47869" w:rsidP="00A47869">
            <w:pPr>
              <w:pStyle w:val="CVTableText"/>
              <w:jc w:val="left"/>
            </w:pPr>
            <w:r w:rsidRPr="008F40F0">
              <w:t>EPC</w:t>
            </w:r>
          </w:p>
        </w:tc>
        <w:tc>
          <w:tcPr>
            <w:tcW w:w="3111" w:type="dxa"/>
            <w:shd w:val="clear" w:color="auto" w:fill="auto"/>
            <w:vAlign w:val="center"/>
          </w:tcPr>
          <w:p w14:paraId="51855B83" w14:textId="77777777" w:rsidR="00A47869" w:rsidRPr="008F40F0" w:rsidRDefault="00A47869" w:rsidP="00A47869">
            <w:pPr>
              <w:pStyle w:val="CVTableText"/>
              <w:jc w:val="left"/>
            </w:pPr>
            <w:r w:rsidRPr="008F40F0">
              <w:t>E3D ADMIN</w:t>
            </w:r>
          </w:p>
        </w:tc>
      </w:tr>
      <w:tr w:rsidR="00A47869" w:rsidRPr="00450D2B" w14:paraId="34CCBAD5" w14:textId="77777777" w:rsidTr="00B15C20">
        <w:trPr>
          <w:cantSplit/>
          <w:trHeight w:val="212"/>
        </w:trPr>
        <w:tc>
          <w:tcPr>
            <w:tcW w:w="858" w:type="dxa"/>
            <w:shd w:val="clear" w:color="auto" w:fill="auto"/>
            <w:vAlign w:val="center"/>
          </w:tcPr>
          <w:p w14:paraId="4B2D7C53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577" w:type="dxa"/>
            <w:shd w:val="clear" w:color="auto" w:fill="auto"/>
            <w:vAlign w:val="center"/>
          </w:tcPr>
          <w:p w14:paraId="2B07608F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6" w:type="dxa"/>
            <w:shd w:val="clear" w:color="auto" w:fill="auto"/>
            <w:vAlign w:val="center"/>
          </w:tcPr>
          <w:p w14:paraId="551010B6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5" w:type="dxa"/>
            <w:shd w:val="clear" w:color="auto" w:fill="auto"/>
            <w:vAlign w:val="center"/>
          </w:tcPr>
          <w:p w14:paraId="645DE9E3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01E28628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6A415417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3111" w:type="dxa"/>
            <w:shd w:val="clear" w:color="auto" w:fill="auto"/>
            <w:vAlign w:val="center"/>
          </w:tcPr>
          <w:p w14:paraId="6743F2F6" w14:textId="77777777" w:rsidR="00A47869" w:rsidRPr="00325CDE" w:rsidRDefault="00A47869" w:rsidP="00A47869">
            <w:pPr>
              <w:pStyle w:val="CVTableText"/>
              <w:jc w:val="left"/>
            </w:pPr>
          </w:p>
        </w:tc>
      </w:tr>
      <w:tr w:rsidR="00A47869" w:rsidRPr="00450D2B" w14:paraId="5DD6DC8E" w14:textId="77777777" w:rsidTr="00B15C20">
        <w:trPr>
          <w:cantSplit/>
          <w:trHeight w:val="212"/>
        </w:trPr>
        <w:tc>
          <w:tcPr>
            <w:tcW w:w="858" w:type="dxa"/>
            <w:shd w:val="clear" w:color="auto" w:fill="auto"/>
            <w:vAlign w:val="center"/>
          </w:tcPr>
          <w:p w14:paraId="2D2853B3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577" w:type="dxa"/>
            <w:shd w:val="clear" w:color="auto" w:fill="auto"/>
            <w:vAlign w:val="center"/>
          </w:tcPr>
          <w:p w14:paraId="7F1FB717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6" w:type="dxa"/>
            <w:shd w:val="clear" w:color="auto" w:fill="auto"/>
            <w:vAlign w:val="center"/>
          </w:tcPr>
          <w:p w14:paraId="7EBFEEFA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5" w:type="dxa"/>
            <w:shd w:val="clear" w:color="auto" w:fill="auto"/>
            <w:vAlign w:val="center"/>
          </w:tcPr>
          <w:p w14:paraId="243FF651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44D940E4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5D9B3EE5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3111" w:type="dxa"/>
            <w:shd w:val="clear" w:color="auto" w:fill="auto"/>
            <w:vAlign w:val="center"/>
          </w:tcPr>
          <w:p w14:paraId="27C8CFC1" w14:textId="77777777" w:rsidR="00A47869" w:rsidRPr="00325CDE" w:rsidRDefault="00A47869" w:rsidP="00A47869">
            <w:pPr>
              <w:pStyle w:val="CVTableText"/>
              <w:jc w:val="left"/>
            </w:pPr>
          </w:p>
        </w:tc>
      </w:tr>
      <w:tr w:rsidR="00A47869" w:rsidRPr="00450D2B" w14:paraId="6237D804" w14:textId="77777777" w:rsidTr="00B15C20">
        <w:trPr>
          <w:cantSplit/>
          <w:trHeight w:val="212"/>
        </w:trPr>
        <w:tc>
          <w:tcPr>
            <w:tcW w:w="858" w:type="dxa"/>
            <w:shd w:val="clear" w:color="auto" w:fill="auto"/>
            <w:vAlign w:val="center"/>
          </w:tcPr>
          <w:p w14:paraId="16D80B54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577" w:type="dxa"/>
            <w:shd w:val="clear" w:color="auto" w:fill="auto"/>
            <w:vAlign w:val="center"/>
          </w:tcPr>
          <w:p w14:paraId="793763E3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6" w:type="dxa"/>
            <w:shd w:val="clear" w:color="auto" w:fill="auto"/>
            <w:vAlign w:val="center"/>
          </w:tcPr>
          <w:p w14:paraId="5CFFFB84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5" w:type="dxa"/>
            <w:shd w:val="clear" w:color="auto" w:fill="auto"/>
            <w:vAlign w:val="center"/>
          </w:tcPr>
          <w:p w14:paraId="6360E120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16A9713A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7D69876C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3111" w:type="dxa"/>
            <w:shd w:val="clear" w:color="auto" w:fill="auto"/>
            <w:vAlign w:val="center"/>
          </w:tcPr>
          <w:p w14:paraId="547D33C4" w14:textId="77777777" w:rsidR="00A47869" w:rsidRPr="00325CDE" w:rsidRDefault="00A47869" w:rsidP="00A47869">
            <w:pPr>
              <w:pStyle w:val="CVTableText"/>
              <w:jc w:val="left"/>
            </w:pPr>
          </w:p>
        </w:tc>
      </w:tr>
      <w:tr w:rsidR="00A47869" w:rsidRPr="00450D2B" w14:paraId="4A1612A6" w14:textId="77777777" w:rsidTr="00B15C20">
        <w:trPr>
          <w:cantSplit/>
          <w:trHeight w:val="212"/>
        </w:trPr>
        <w:tc>
          <w:tcPr>
            <w:tcW w:w="858" w:type="dxa"/>
            <w:shd w:val="clear" w:color="auto" w:fill="auto"/>
            <w:vAlign w:val="center"/>
          </w:tcPr>
          <w:p w14:paraId="13670E49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577" w:type="dxa"/>
            <w:shd w:val="clear" w:color="auto" w:fill="auto"/>
            <w:vAlign w:val="center"/>
          </w:tcPr>
          <w:p w14:paraId="739BD185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6" w:type="dxa"/>
            <w:shd w:val="clear" w:color="auto" w:fill="auto"/>
            <w:vAlign w:val="center"/>
          </w:tcPr>
          <w:p w14:paraId="3BC1D4B3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5" w:type="dxa"/>
            <w:shd w:val="clear" w:color="auto" w:fill="auto"/>
            <w:vAlign w:val="center"/>
          </w:tcPr>
          <w:p w14:paraId="1609BAC3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0E4E7541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72F4EABE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3111" w:type="dxa"/>
            <w:shd w:val="clear" w:color="auto" w:fill="auto"/>
            <w:vAlign w:val="center"/>
          </w:tcPr>
          <w:p w14:paraId="38DE7AB4" w14:textId="77777777" w:rsidR="00A47869" w:rsidRPr="00325CDE" w:rsidRDefault="00A47869" w:rsidP="00A47869">
            <w:pPr>
              <w:pStyle w:val="CVTableText"/>
              <w:jc w:val="left"/>
            </w:pPr>
          </w:p>
        </w:tc>
      </w:tr>
      <w:tr w:rsidR="00A47869" w:rsidRPr="00450D2B" w14:paraId="31E658AB" w14:textId="77777777" w:rsidTr="00B15C20">
        <w:trPr>
          <w:cantSplit/>
          <w:trHeight w:val="212"/>
        </w:trPr>
        <w:tc>
          <w:tcPr>
            <w:tcW w:w="858" w:type="dxa"/>
            <w:shd w:val="clear" w:color="auto" w:fill="auto"/>
            <w:vAlign w:val="center"/>
          </w:tcPr>
          <w:p w14:paraId="4BD63A2E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577" w:type="dxa"/>
            <w:shd w:val="clear" w:color="auto" w:fill="auto"/>
            <w:vAlign w:val="center"/>
          </w:tcPr>
          <w:p w14:paraId="7482C250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6" w:type="dxa"/>
            <w:shd w:val="clear" w:color="auto" w:fill="auto"/>
            <w:vAlign w:val="center"/>
          </w:tcPr>
          <w:p w14:paraId="57655B77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5" w:type="dxa"/>
            <w:shd w:val="clear" w:color="auto" w:fill="auto"/>
            <w:vAlign w:val="center"/>
          </w:tcPr>
          <w:p w14:paraId="6672CD5A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5D3CEFD4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05C974B5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3111" w:type="dxa"/>
            <w:shd w:val="clear" w:color="auto" w:fill="auto"/>
            <w:vAlign w:val="center"/>
          </w:tcPr>
          <w:p w14:paraId="1C8EEB52" w14:textId="77777777" w:rsidR="00A47869" w:rsidRPr="00325CDE" w:rsidRDefault="00A47869" w:rsidP="00A47869">
            <w:pPr>
              <w:pStyle w:val="CVTableText"/>
              <w:jc w:val="left"/>
            </w:pPr>
          </w:p>
        </w:tc>
      </w:tr>
      <w:tr w:rsidR="00A47869" w:rsidRPr="00450D2B" w14:paraId="346357CD" w14:textId="77777777" w:rsidTr="00B15C20">
        <w:trPr>
          <w:cantSplit/>
          <w:trHeight w:val="202"/>
        </w:trPr>
        <w:tc>
          <w:tcPr>
            <w:tcW w:w="858" w:type="dxa"/>
            <w:shd w:val="clear" w:color="auto" w:fill="auto"/>
            <w:vAlign w:val="center"/>
          </w:tcPr>
          <w:p w14:paraId="6CE47495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577" w:type="dxa"/>
            <w:shd w:val="clear" w:color="auto" w:fill="auto"/>
            <w:vAlign w:val="center"/>
          </w:tcPr>
          <w:p w14:paraId="13595784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6" w:type="dxa"/>
            <w:shd w:val="clear" w:color="auto" w:fill="auto"/>
            <w:vAlign w:val="center"/>
          </w:tcPr>
          <w:p w14:paraId="657F1F45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5" w:type="dxa"/>
            <w:shd w:val="clear" w:color="auto" w:fill="auto"/>
            <w:vAlign w:val="center"/>
          </w:tcPr>
          <w:p w14:paraId="58DF7C5F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10B32E58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450593AD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3111" w:type="dxa"/>
            <w:shd w:val="clear" w:color="auto" w:fill="auto"/>
            <w:vAlign w:val="center"/>
          </w:tcPr>
          <w:p w14:paraId="01FF260C" w14:textId="77777777" w:rsidR="00A47869" w:rsidRPr="00325CDE" w:rsidRDefault="00A47869" w:rsidP="00A47869">
            <w:pPr>
              <w:pStyle w:val="CVTableText"/>
              <w:jc w:val="left"/>
            </w:pPr>
          </w:p>
        </w:tc>
      </w:tr>
      <w:tr w:rsidR="00A47869" w:rsidRPr="00450D2B" w14:paraId="65B71A8A" w14:textId="77777777" w:rsidTr="00B15C20">
        <w:trPr>
          <w:cantSplit/>
          <w:trHeight w:val="212"/>
        </w:trPr>
        <w:tc>
          <w:tcPr>
            <w:tcW w:w="858" w:type="dxa"/>
            <w:shd w:val="clear" w:color="auto" w:fill="auto"/>
            <w:vAlign w:val="center"/>
          </w:tcPr>
          <w:p w14:paraId="622C2B37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577" w:type="dxa"/>
            <w:shd w:val="clear" w:color="auto" w:fill="auto"/>
            <w:vAlign w:val="center"/>
          </w:tcPr>
          <w:p w14:paraId="5382C25C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6" w:type="dxa"/>
            <w:shd w:val="clear" w:color="auto" w:fill="auto"/>
            <w:vAlign w:val="center"/>
          </w:tcPr>
          <w:p w14:paraId="5A67140B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5" w:type="dxa"/>
            <w:shd w:val="clear" w:color="auto" w:fill="auto"/>
            <w:vAlign w:val="center"/>
          </w:tcPr>
          <w:p w14:paraId="3F78D4EB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198D1CEE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559B9CF8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3111" w:type="dxa"/>
            <w:shd w:val="clear" w:color="auto" w:fill="auto"/>
            <w:vAlign w:val="center"/>
          </w:tcPr>
          <w:p w14:paraId="4DE1AD03" w14:textId="77777777" w:rsidR="00A47869" w:rsidRPr="00325CDE" w:rsidRDefault="00A47869" w:rsidP="00A47869">
            <w:pPr>
              <w:pStyle w:val="CVTableText"/>
              <w:jc w:val="left"/>
            </w:pPr>
          </w:p>
        </w:tc>
      </w:tr>
      <w:tr w:rsidR="00A47869" w:rsidRPr="00450D2B" w14:paraId="555CD19D" w14:textId="77777777" w:rsidTr="00B15C20">
        <w:trPr>
          <w:cantSplit/>
          <w:trHeight w:val="80"/>
        </w:trPr>
        <w:tc>
          <w:tcPr>
            <w:tcW w:w="858" w:type="dxa"/>
            <w:shd w:val="clear" w:color="auto" w:fill="auto"/>
            <w:vAlign w:val="center"/>
          </w:tcPr>
          <w:p w14:paraId="3C8200CA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577" w:type="dxa"/>
            <w:shd w:val="clear" w:color="auto" w:fill="auto"/>
            <w:vAlign w:val="center"/>
          </w:tcPr>
          <w:p w14:paraId="62652B5C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6" w:type="dxa"/>
            <w:shd w:val="clear" w:color="auto" w:fill="auto"/>
            <w:vAlign w:val="center"/>
          </w:tcPr>
          <w:p w14:paraId="5E3D4A6D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2005" w:type="dxa"/>
            <w:shd w:val="clear" w:color="auto" w:fill="auto"/>
            <w:vAlign w:val="center"/>
          </w:tcPr>
          <w:p w14:paraId="705D27EA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40D12090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1862" w:type="dxa"/>
            <w:shd w:val="clear" w:color="auto" w:fill="auto"/>
            <w:vAlign w:val="center"/>
          </w:tcPr>
          <w:p w14:paraId="31DB0529" w14:textId="77777777" w:rsidR="00A47869" w:rsidRPr="00325CDE" w:rsidRDefault="00A47869" w:rsidP="00A47869">
            <w:pPr>
              <w:pStyle w:val="CVTableText"/>
              <w:jc w:val="left"/>
            </w:pPr>
          </w:p>
        </w:tc>
        <w:tc>
          <w:tcPr>
            <w:tcW w:w="3111" w:type="dxa"/>
            <w:shd w:val="clear" w:color="auto" w:fill="auto"/>
            <w:vAlign w:val="center"/>
          </w:tcPr>
          <w:p w14:paraId="3A61CF5C" w14:textId="77777777" w:rsidR="00A47869" w:rsidRPr="00325CDE" w:rsidRDefault="00A47869" w:rsidP="00A47869">
            <w:pPr>
              <w:pStyle w:val="CVTableText"/>
              <w:jc w:val="left"/>
            </w:pPr>
          </w:p>
        </w:tc>
      </w:tr>
    </w:tbl>
    <w:p w14:paraId="64E26207" w14:textId="77777777" w:rsidR="009140D3" w:rsidRPr="001E1111" w:rsidRDefault="009140D3" w:rsidP="00097C9B">
      <w:pPr>
        <w:pStyle w:val="CVText"/>
        <w:ind w:left="0"/>
      </w:pPr>
    </w:p>
    <w:sectPr w:rsidR="009140D3" w:rsidRPr="001E1111" w:rsidSect="00325CDE">
      <w:headerReference w:type="default" r:id="rId13"/>
      <w:footerReference w:type="default" r:id="rId14"/>
      <w:pgSz w:w="16839" w:h="11907" w:orient="landscape" w:code="9"/>
      <w:pgMar w:top="2211" w:right="1134" w:bottom="1814" w:left="850" w:header="397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3CC61" w14:textId="77777777" w:rsidR="001D79A7" w:rsidRDefault="001D79A7">
      <w:r>
        <w:separator/>
      </w:r>
    </w:p>
  </w:endnote>
  <w:endnote w:type="continuationSeparator" w:id="0">
    <w:p w14:paraId="6FD74E0F" w14:textId="77777777" w:rsidR="001D79A7" w:rsidRDefault="001D7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rEavesXLModOT-Bold">
    <w:altName w:val="Calibri"/>
    <w:charset w:val="00"/>
    <w:family w:val="swiss"/>
    <w:pitch w:val="variable"/>
    <w:sig w:usb0="00000003" w:usb1="00000001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rEavesXLModOT-Reg">
    <w:altName w:val="Calibri"/>
    <w:charset w:val="00"/>
    <w:family w:val="swiss"/>
    <w:pitch w:val="variable"/>
    <w:sig w:usb0="00000003" w:usb1="00000001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rEavesXLModNarOT-Book">
    <w:charset w:val="00"/>
    <w:family w:val="auto"/>
    <w:pitch w:val="variable"/>
    <w:sig w:usb0="00000003" w:usb1="00000001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rEavesXLModNarOT-BoldItalic">
    <w:altName w:val="Calibri"/>
    <w:charset w:val="00"/>
    <w:family w:val="auto"/>
    <w:pitch w:val="variable"/>
    <w:sig w:usb0="00000003" w:usb1="00000000" w:usb2="00000000" w:usb3="00000000" w:csb0="00000001" w:csb1="00000000"/>
  </w:font>
  <w:font w:name="MrEavesXLModNarOT-BookItalic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rEavesXLModOT-Heavy">
    <w:altName w:val="Calibri"/>
    <w:charset w:val="00"/>
    <w:family w:val="swiss"/>
    <w:pitch w:val="variable"/>
    <w:sig w:usb0="00000003" w:usb1="00000001" w:usb2="00000000" w:usb3="00000000" w:csb0="00000001" w:csb1="00000000"/>
  </w:font>
  <w:font w:name="MrEavesXLModNarOT-Bold">
    <w:charset w:val="00"/>
    <w:family w:val="auto"/>
    <w:pitch w:val="variable"/>
    <w:sig w:usb0="0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702"/>
      <w:gridCol w:w="4109"/>
      <w:gridCol w:w="4110"/>
    </w:tblGrid>
    <w:tr w:rsidR="00DB5036" w14:paraId="14DAB99C" w14:textId="77777777" w:rsidTr="00971579">
      <w:trPr>
        <w:trHeight w:val="57"/>
      </w:trPr>
      <w:tc>
        <w:tcPr>
          <w:tcW w:w="1702" w:type="dxa"/>
          <w:vMerge w:val="restart"/>
        </w:tcPr>
        <w:p w14:paraId="0CC14BDF" w14:textId="77777777" w:rsidR="00DB5036" w:rsidRPr="00942C1E" w:rsidRDefault="00DB5036" w:rsidP="00290E07">
          <w:pPr>
            <w:pStyle w:val="Unobtrusive"/>
            <w:spacing w:after="0" w:line="240" w:lineRule="auto"/>
          </w:pPr>
          <w:r w:rsidRPr="00F843AF">
            <w:rPr>
              <w:noProof/>
              <w:lang w:val="en-GB" w:eastAsia="en-GB"/>
            </w:rPr>
            <w:drawing>
              <wp:inline distT="0" distB="0" distL="0" distR="0" wp14:anchorId="6BFE67B2" wp14:editId="19DD183E">
                <wp:extent cx="936000" cy="518142"/>
                <wp:effectExtent l="0" t="0" r="0" b="0"/>
                <wp:docPr id="308723322" name="Picture 308723322" descr="\\lonfile300\data$\GRAN_COMMON\RSE\Users\DJL\Templates\KBR Proposals Templates\New Branding 2019\KBR-Logo-2019-Tran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lonfile300\data$\GRAN_COMMON\RSE\Users\DJL\Templates\KBR Proposals Templates\New Branding 2019\KBR-Logo-2019-Tran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000" cy="5181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0" w:type="dxa"/>
          <w:shd w:val="clear" w:color="auto" w:fill="004987" w:themeFill="text2"/>
        </w:tcPr>
        <w:p w14:paraId="6E885BC3" w14:textId="77777777" w:rsidR="00DB5036" w:rsidRPr="00942C1E" w:rsidRDefault="00DB5036" w:rsidP="00290E07">
          <w:pPr>
            <w:pStyle w:val="Unobtrusive"/>
            <w:spacing w:after="0" w:line="240" w:lineRule="auto"/>
          </w:pPr>
        </w:p>
      </w:tc>
      <w:tc>
        <w:tcPr>
          <w:tcW w:w="4110" w:type="dxa"/>
          <w:shd w:val="clear" w:color="auto" w:fill="004987" w:themeFill="text2"/>
        </w:tcPr>
        <w:p w14:paraId="00353910" w14:textId="77777777" w:rsidR="00DB5036" w:rsidRPr="00942C1E" w:rsidRDefault="00DB5036" w:rsidP="00290E07">
          <w:pPr>
            <w:pStyle w:val="Unobtrusive"/>
            <w:spacing w:after="0" w:line="240" w:lineRule="auto"/>
          </w:pPr>
        </w:p>
      </w:tc>
    </w:tr>
    <w:tr w:rsidR="00DB5036" w14:paraId="020CD5C7" w14:textId="77777777" w:rsidTr="00971579">
      <w:trPr>
        <w:trHeight w:val="28"/>
      </w:trPr>
      <w:tc>
        <w:tcPr>
          <w:tcW w:w="1702" w:type="dxa"/>
          <w:vMerge/>
        </w:tcPr>
        <w:p w14:paraId="260F6241" w14:textId="77777777" w:rsidR="00DB5036" w:rsidRPr="00942C1E" w:rsidRDefault="00DB5036" w:rsidP="00290E07">
          <w:pPr>
            <w:pStyle w:val="Unobtrusive"/>
            <w:spacing w:after="0" w:line="240" w:lineRule="auto"/>
          </w:pPr>
        </w:p>
      </w:tc>
      <w:tc>
        <w:tcPr>
          <w:tcW w:w="4110" w:type="dxa"/>
          <w:shd w:val="clear" w:color="auto" w:fill="FFDA00" w:themeFill="background2"/>
        </w:tcPr>
        <w:p w14:paraId="37390B85" w14:textId="77777777" w:rsidR="00DB5036" w:rsidRPr="00942C1E" w:rsidRDefault="00DB5036" w:rsidP="00290E07">
          <w:pPr>
            <w:pStyle w:val="Unobtrusive"/>
            <w:spacing w:after="0" w:line="240" w:lineRule="auto"/>
          </w:pPr>
        </w:p>
      </w:tc>
      <w:tc>
        <w:tcPr>
          <w:tcW w:w="4110" w:type="dxa"/>
          <w:shd w:val="clear" w:color="auto" w:fill="FFDA00" w:themeFill="background2"/>
        </w:tcPr>
        <w:p w14:paraId="227BCA4E" w14:textId="77777777" w:rsidR="00DB5036" w:rsidRPr="00942C1E" w:rsidRDefault="00DB5036" w:rsidP="00290E07">
          <w:pPr>
            <w:pStyle w:val="Unobtrusive"/>
            <w:spacing w:after="0" w:line="240" w:lineRule="auto"/>
          </w:pPr>
        </w:p>
      </w:tc>
    </w:tr>
    <w:tr w:rsidR="00DB5036" w14:paraId="199E2768" w14:textId="77777777" w:rsidTr="00971579">
      <w:trPr>
        <w:trHeight w:val="266"/>
      </w:trPr>
      <w:tc>
        <w:tcPr>
          <w:tcW w:w="1702" w:type="dxa"/>
          <w:vMerge/>
        </w:tcPr>
        <w:p w14:paraId="4171D2B0" w14:textId="77777777" w:rsidR="00DB5036" w:rsidRPr="00942C1E" w:rsidRDefault="00DB5036" w:rsidP="00290E07">
          <w:pPr>
            <w:pStyle w:val="Unobtrusive"/>
            <w:spacing w:after="0" w:line="240" w:lineRule="auto"/>
          </w:pPr>
        </w:p>
      </w:tc>
      <w:tc>
        <w:tcPr>
          <w:tcW w:w="4110" w:type="dxa"/>
          <w:vAlign w:val="bottom"/>
        </w:tcPr>
        <w:p w14:paraId="46AC87E6" w14:textId="77777777" w:rsidR="00DB5036" w:rsidRPr="00942C1E" w:rsidRDefault="00DB5036" w:rsidP="00290E07">
          <w:pPr>
            <w:pStyle w:val="KBRFooter"/>
            <w:spacing w:after="0" w:line="240" w:lineRule="auto"/>
          </w:pPr>
          <w:r>
            <w:fldChar w:fldCharType="begin"/>
          </w:r>
          <w:r>
            <w:instrText xml:space="preserve"> DOCPROPERTY  KBR_Client  \* MERGEFORMAT </w:instrText>
          </w:r>
          <w:r>
            <w:fldChar w:fldCharType="end"/>
          </w:r>
        </w:p>
      </w:tc>
      <w:tc>
        <w:tcPr>
          <w:tcW w:w="4110" w:type="dxa"/>
          <w:vAlign w:val="bottom"/>
        </w:tcPr>
        <w:p w14:paraId="63E66ADA" w14:textId="77777777" w:rsidR="00DB5036" w:rsidRPr="00942C1E" w:rsidRDefault="00DB5036" w:rsidP="00290E07">
          <w:pPr>
            <w:pStyle w:val="KBRFooter"/>
            <w:spacing w:after="0" w:line="240" w:lineRule="auto"/>
            <w:jc w:val="right"/>
          </w:pPr>
          <w:r>
            <w:rPr>
              <w:noProof/>
            </w:rPr>
            <w:t xml:space="preserve">Aakash K </w:t>
          </w:r>
        </w:p>
      </w:tc>
    </w:tr>
    <w:tr w:rsidR="00DB5036" w14:paraId="0C381B75" w14:textId="77777777" w:rsidTr="00971579">
      <w:trPr>
        <w:trHeight w:val="266"/>
      </w:trPr>
      <w:tc>
        <w:tcPr>
          <w:tcW w:w="1702" w:type="dxa"/>
          <w:vMerge/>
        </w:tcPr>
        <w:p w14:paraId="635A7E12" w14:textId="77777777" w:rsidR="00DB5036" w:rsidRPr="00942C1E" w:rsidRDefault="00DB5036" w:rsidP="00290E07">
          <w:pPr>
            <w:pStyle w:val="Unobtrusive"/>
            <w:spacing w:after="0" w:line="240" w:lineRule="auto"/>
          </w:pPr>
        </w:p>
      </w:tc>
      <w:tc>
        <w:tcPr>
          <w:tcW w:w="4110" w:type="dxa"/>
          <w:vAlign w:val="bottom"/>
        </w:tcPr>
        <w:p w14:paraId="21A368B5" w14:textId="77777777" w:rsidR="00DB5036" w:rsidRPr="00942C1E" w:rsidRDefault="00DB5036" w:rsidP="00290E07">
          <w:pPr>
            <w:pStyle w:val="KBRFooter"/>
            <w:spacing w:after="0" w:line="240" w:lineRule="auto"/>
          </w:pPr>
          <w:r>
            <w:fldChar w:fldCharType="begin"/>
          </w:r>
          <w:r>
            <w:instrText xml:space="preserve"> DOCPROPERTY  KBR_Project  \* MERGEFORMAT </w:instrText>
          </w:r>
          <w:r>
            <w:fldChar w:fldCharType="end"/>
          </w:r>
        </w:p>
      </w:tc>
      <w:tc>
        <w:tcPr>
          <w:tcW w:w="4110" w:type="dxa"/>
          <w:vAlign w:val="bottom"/>
        </w:tcPr>
        <w:p w14:paraId="14F4BE60" w14:textId="77777777" w:rsidR="00DB5036" w:rsidRPr="00942C1E" w:rsidRDefault="00DB5036" w:rsidP="00290E07">
          <w:pPr>
            <w:pStyle w:val="KBRFooter"/>
            <w:spacing w:after="0" w:line="240" w:lineRule="auto"/>
            <w:jc w:val="right"/>
          </w:pPr>
          <w:r>
            <w:t xml:space="preserve">Mar </w:t>
          </w:r>
          <w:fldSimple w:instr=" DOCPROPERTY  KBR_Year  \* MERGEFORMAT ">
            <w:r>
              <w:t>2025</w:t>
            </w:r>
          </w:fldSimple>
          <w:r>
            <w:fldChar w:fldCharType="begin"/>
          </w:r>
          <w:r>
            <w:instrText xml:space="preserve"> DOCPROPERTY  KBR_ProposalNumber  \* MERGEFORMAT </w:instrText>
          </w:r>
          <w:r>
            <w:fldChar w:fldCharType="end"/>
          </w:r>
          <w:r>
            <w:t xml:space="preserve"> </w:t>
          </w:r>
        </w:p>
      </w:tc>
    </w:tr>
    <w:tr w:rsidR="00DB5036" w14:paraId="064191C0" w14:textId="77777777" w:rsidTr="00971579">
      <w:trPr>
        <w:trHeight w:val="266"/>
      </w:trPr>
      <w:tc>
        <w:tcPr>
          <w:tcW w:w="1702" w:type="dxa"/>
          <w:vMerge/>
        </w:tcPr>
        <w:p w14:paraId="5F81FBEB" w14:textId="77777777" w:rsidR="00DB5036" w:rsidRPr="00942C1E" w:rsidRDefault="00DB5036" w:rsidP="00290E07">
          <w:pPr>
            <w:pStyle w:val="Unobtrusive"/>
            <w:spacing w:after="0" w:line="240" w:lineRule="auto"/>
          </w:pPr>
        </w:p>
      </w:tc>
      <w:tc>
        <w:tcPr>
          <w:tcW w:w="4110" w:type="dxa"/>
          <w:vAlign w:val="bottom"/>
        </w:tcPr>
        <w:p w14:paraId="18AA4ADA" w14:textId="77777777" w:rsidR="00DB5036" w:rsidRPr="00942C1E" w:rsidRDefault="00DB5036" w:rsidP="00290E07">
          <w:pPr>
            <w:pStyle w:val="KBRFooter"/>
            <w:spacing w:after="0" w:line="240" w:lineRule="auto"/>
          </w:pPr>
          <w:r>
            <w:fldChar w:fldCharType="begin"/>
          </w:r>
          <w:r>
            <w:instrText xml:space="preserve"> DOCPROPERTY  KBR_ClientReference  \* MERGEFORMAT </w:instrText>
          </w:r>
          <w:r>
            <w:fldChar w:fldCharType="end"/>
          </w:r>
        </w:p>
      </w:tc>
      <w:tc>
        <w:tcPr>
          <w:tcW w:w="4110" w:type="dxa"/>
          <w:vAlign w:val="bottom"/>
        </w:tcPr>
        <w:p w14:paraId="580656EC" w14:textId="77777777" w:rsidR="00DB5036" w:rsidRPr="00942C1E" w:rsidRDefault="00DB5036" w:rsidP="00290E07">
          <w:pPr>
            <w:pStyle w:val="KBRFooter"/>
            <w:spacing w:after="0" w:line="240" w:lineRule="auto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</w:tc>
    </w:tr>
  </w:tbl>
  <w:p w14:paraId="1C812973" w14:textId="77777777" w:rsidR="00DB5036" w:rsidRPr="003D32E6" w:rsidRDefault="00DB5036" w:rsidP="00290E07">
    <w:pPr>
      <w:spacing w:after="0" w:line="240" w:lineRule="auto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702"/>
      <w:gridCol w:w="4109"/>
      <w:gridCol w:w="4110"/>
    </w:tblGrid>
    <w:tr w:rsidR="00DB5036" w14:paraId="7B489635" w14:textId="77777777" w:rsidTr="0012001A">
      <w:trPr>
        <w:trHeight w:val="57"/>
      </w:trPr>
      <w:tc>
        <w:tcPr>
          <w:tcW w:w="1702" w:type="dxa"/>
          <w:vMerge w:val="restart"/>
        </w:tcPr>
        <w:p w14:paraId="6D539FAC" w14:textId="77777777" w:rsidR="00DB5036" w:rsidRPr="00942C1E" w:rsidRDefault="00DB5036" w:rsidP="00BD3AEA">
          <w:pPr>
            <w:pStyle w:val="Unobtrusive"/>
            <w:spacing w:after="0" w:line="240" w:lineRule="auto"/>
          </w:pPr>
          <w:r w:rsidRPr="00F843AF">
            <w:rPr>
              <w:noProof/>
              <w:lang w:val="en-GB" w:eastAsia="en-GB"/>
            </w:rPr>
            <w:drawing>
              <wp:inline distT="0" distB="0" distL="0" distR="0" wp14:anchorId="2393CA74" wp14:editId="77CA8BEB">
                <wp:extent cx="936000" cy="518142"/>
                <wp:effectExtent l="0" t="0" r="0" b="0"/>
                <wp:docPr id="14367078" name="Picture 14367078" descr="\\lonfile300\data$\GRAN_COMMON\RSE\Users\DJL\Templates\KBR Proposals Templates\New Branding 2019\KBR-Logo-2019-Tran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lonfile300\data$\GRAN_COMMON\RSE\Users\DJL\Templates\KBR Proposals Templates\New Branding 2019\KBR-Logo-2019-Tran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000" cy="5181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0" w:type="dxa"/>
          <w:shd w:val="clear" w:color="auto" w:fill="004987" w:themeFill="text2"/>
        </w:tcPr>
        <w:p w14:paraId="3C2182A5" w14:textId="77777777" w:rsidR="00DB5036" w:rsidRPr="00942C1E" w:rsidRDefault="00DB5036" w:rsidP="00BD3AEA">
          <w:pPr>
            <w:pStyle w:val="Unobtrusive"/>
            <w:spacing w:after="0" w:line="240" w:lineRule="auto"/>
          </w:pPr>
        </w:p>
      </w:tc>
      <w:tc>
        <w:tcPr>
          <w:tcW w:w="4110" w:type="dxa"/>
          <w:shd w:val="clear" w:color="auto" w:fill="004987" w:themeFill="text2"/>
        </w:tcPr>
        <w:p w14:paraId="6C9DC2D7" w14:textId="77777777" w:rsidR="00DB5036" w:rsidRPr="00942C1E" w:rsidRDefault="00DB5036" w:rsidP="00BD3AEA">
          <w:pPr>
            <w:pStyle w:val="Unobtrusive"/>
            <w:spacing w:after="0" w:line="240" w:lineRule="auto"/>
          </w:pPr>
        </w:p>
      </w:tc>
    </w:tr>
    <w:tr w:rsidR="00DB5036" w14:paraId="187698B7" w14:textId="77777777" w:rsidTr="0012001A">
      <w:trPr>
        <w:trHeight w:val="28"/>
      </w:trPr>
      <w:tc>
        <w:tcPr>
          <w:tcW w:w="1702" w:type="dxa"/>
          <w:vMerge/>
        </w:tcPr>
        <w:p w14:paraId="2AB762DF" w14:textId="77777777" w:rsidR="00DB5036" w:rsidRPr="00942C1E" w:rsidRDefault="00DB5036" w:rsidP="00BD3AEA">
          <w:pPr>
            <w:pStyle w:val="Unobtrusive"/>
            <w:spacing w:after="0" w:line="240" w:lineRule="auto"/>
          </w:pPr>
        </w:p>
      </w:tc>
      <w:tc>
        <w:tcPr>
          <w:tcW w:w="4110" w:type="dxa"/>
          <w:shd w:val="clear" w:color="auto" w:fill="FFDA00" w:themeFill="background2"/>
        </w:tcPr>
        <w:p w14:paraId="5858C2FA" w14:textId="77777777" w:rsidR="00DB5036" w:rsidRPr="00942C1E" w:rsidRDefault="00DB5036" w:rsidP="00BD3AEA">
          <w:pPr>
            <w:pStyle w:val="Unobtrusive"/>
            <w:spacing w:after="0" w:line="240" w:lineRule="auto"/>
          </w:pPr>
        </w:p>
      </w:tc>
      <w:tc>
        <w:tcPr>
          <w:tcW w:w="4110" w:type="dxa"/>
          <w:shd w:val="clear" w:color="auto" w:fill="FFDA00" w:themeFill="background2"/>
        </w:tcPr>
        <w:p w14:paraId="603CD2FA" w14:textId="77777777" w:rsidR="00DB5036" w:rsidRPr="00942C1E" w:rsidRDefault="00DB5036" w:rsidP="00BD3AEA">
          <w:pPr>
            <w:pStyle w:val="Unobtrusive"/>
            <w:spacing w:after="0" w:line="240" w:lineRule="auto"/>
          </w:pPr>
        </w:p>
      </w:tc>
    </w:tr>
    <w:tr w:rsidR="00DB5036" w14:paraId="26ACB214" w14:textId="77777777" w:rsidTr="0012001A">
      <w:trPr>
        <w:trHeight w:val="266"/>
      </w:trPr>
      <w:tc>
        <w:tcPr>
          <w:tcW w:w="1702" w:type="dxa"/>
          <w:vMerge/>
        </w:tcPr>
        <w:p w14:paraId="18CD5A6E" w14:textId="77777777" w:rsidR="00DB5036" w:rsidRPr="00942C1E" w:rsidRDefault="00DB5036" w:rsidP="00BD3AEA">
          <w:pPr>
            <w:pStyle w:val="Unobtrusive"/>
            <w:spacing w:after="0" w:line="240" w:lineRule="auto"/>
          </w:pPr>
        </w:p>
      </w:tc>
      <w:tc>
        <w:tcPr>
          <w:tcW w:w="4110" w:type="dxa"/>
          <w:vAlign w:val="bottom"/>
        </w:tcPr>
        <w:p w14:paraId="1912FF69" w14:textId="77777777" w:rsidR="00DB5036" w:rsidRPr="00942C1E" w:rsidRDefault="00DB5036" w:rsidP="00BD3AEA">
          <w:pPr>
            <w:pStyle w:val="KBRFooter"/>
            <w:spacing w:after="0" w:line="240" w:lineRule="auto"/>
          </w:pPr>
          <w:r>
            <w:fldChar w:fldCharType="begin"/>
          </w:r>
          <w:r>
            <w:instrText xml:space="preserve"> DOCPROPERTY  KBR_Client  \* MERGEFORMAT </w:instrText>
          </w:r>
          <w:r>
            <w:fldChar w:fldCharType="end"/>
          </w:r>
        </w:p>
      </w:tc>
      <w:tc>
        <w:tcPr>
          <w:tcW w:w="4110" w:type="dxa"/>
          <w:vAlign w:val="bottom"/>
        </w:tcPr>
        <w:p w14:paraId="08DD23A2" w14:textId="77777777" w:rsidR="00DB5036" w:rsidRPr="00942C1E" w:rsidRDefault="00DB5036" w:rsidP="00BD3AEA">
          <w:pPr>
            <w:pStyle w:val="KBRFooter"/>
            <w:spacing w:after="0" w:line="240" w:lineRule="auto"/>
            <w:jc w:val="right"/>
          </w:pPr>
          <w:r>
            <w:rPr>
              <w:noProof/>
            </w:rPr>
            <w:t>AAKASH_CV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FILENAME   \* MERGEFORMAT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fldChar w:fldCharType="end"/>
          </w:r>
        </w:p>
      </w:tc>
    </w:tr>
    <w:tr w:rsidR="00DB5036" w14:paraId="25724A1E" w14:textId="77777777" w:rsidTr="0012001A">
      <w:trPr>
        <w:trHeight w:val="266"/>
      </w:trPr>
      <w:tc>
        <w:tcPr>
          <w:tcW w:w="1702" w:type="dxa"/>
          <w:vMerge/>
        </w:tcPr>
        <w:p w14:paraId="4A3873E5" w14:textId="77777777" w:rsidR="00DB5036" w:rsidRPr="00942C1E" w:rsidRDefault="00DB5036" w:rsidP="00BD3AEA">
          <w:pPr>
            <w:pStyle w:val="Unobtrusive"/>
            <w:spacing w:after="0" w:line="240" w:lineRule="auto"/>
          </w:pPr>
        </w:p>
      </w:tc>
      <w:tc>
        <w:tcPr>
          <w:tcW w:w="4110" w:type="dxa"/>
          <w:vAlign w:val="bottom"/>
        </w:tcPr>
        <w:p w14:paraId="72C2EEBB" w14:textId="77777777" w:rsidR="00DB5036" w:rsidRPr="00942C1E" w:rsidRDefault="00DB5036" w:rsidP="00BD3AEA">
          <w:pPr>
            <w:pStyle w:val="KBRFooter"/>
            <w:spacing w:after="0" w:line="240" w:lineRule="auto"/>
          </w:pPr>
          <w:r>
            <w:fldChar w:fldCharType="begin"/>
          </w:r>
          <w:r>
            <w:instrText xml:space="preserve"> DOCPROPERTY  KBR_Project  \* MERGEFORMAT </w:instrText>
          </w:r>
          <w:r>
            <w:fldChar w:fldCharType="end"/>
          </w:r>
        </w:p>
      </w:tc>
      <w:tc>
        <w:tcPr>
          <w:tcW w:w="4110" w:type="dxa"/>
          <w:vAlign w:val="bottom"/>
        </w:tcPr>
        <w:p w14:paraId="3B4D7445" w14:textId="77777777" w:rsidR="00DB5036" w:rsidRPr="00942C1E" w:rsidRDefault="00DB5036" w:rsidP="00BD3AEA">
          <w:pPr>
            <w:pStyle w:val="KBRFooter"/>
            <w:spacing w:after="0" w:line="240" w:lineRule="auto"/>
            <w:jc w:val="right"/>
          </w:pPr>
          <w:r>
            <w:t xml:space="preserve">March 2025 </w:t>
          </w:r>
          <w:r>
            <w:fldChar w:fldCharType="begin"/>
          </w:r>
          <w:r>
            <w:instrText xml:space="preserve"> DOCPROPERTY  KBR_ProposalNumber  \* MERGEFORMAT </w:instrText>
          </w:r>
          <w:r>
            <w:fldChar w:fldCharType="end"/>
          </w:r>
          <w:r>
            <w:t xml:space="preserve"> </w:t>
          </w:r>
        </w:p>
      </w:tc>
    </w:tr>
    <w:tr w:rsidR="00DB5036" w14:paraId="495BD2F8" w14:textId="77777777" w:rsidTr="0012001A">
      <w:trPr>
        <w:trHeight w:val="266"/>
      </w:trPr>
      <w:tc>
        <w:tcPr>
          <w:tcW w:w="1702" w:type="dxa"/>
          <w:vMerge/>
        </w:tcPr>
        <w:p w14:paraId="2C922C94" w14:textId="77777777" w:rsidR="00DB5036" w:rsidRPr="00942C1E" w:rsidRDefault="00DB5036" w:rsidP="00BD3AEA">
          <w:pPr>
            <w:pStyle w:val="Unobtrusive"/>
            <w:spacing w:after="0" w:line="240" w:lineRule="auto"/>
          </w:pPr>
        </w:p>
      </w:tc>
      <w:tc>
        <w:tcPr>
          <w:tcW w:w="4110" w:type="dxa"/>
          <w:vAlign w:val="bottom"/>
        </w:tcPr>
        <w:p w14:paraId="7EC4EEC5" w14:textId="77777777" w:rsidR="00DB5036" w:rsidRPr="00942C1E" w:rsidRDefault="00DB5036" w:rsidP="00BD3AEA">
          <w:pPr>
            <w:pStyle w:val="KBRFooter"/>
            <w:spacing w:after="0" w:line="240" w:lineRule="auto"/>
          </w:pPr>
          <w:r>
            <w:fldChar w:fldCharType="begin"/>
          </w:r>
          <w:r>
            <w:instrText xml:space="preserve"> DOCPROPERTY  KBR_ClientReference  \* MERGEFORMAT </w:instrText>
          </w:r>
          <w:r>
            <w:fldChar w:fldCharType="end"/>
          </w:r>
        </w:p>
      </w:tc>
      <w:tc>
        <w:tcPr>
          <w:tcW w:w="4110" w:type="dxa"/>
          <w:vAlign w:val="bottom"/>
        </w:tcPr>
        <w:p w14:paraId="640906EE" w14:textId="77777777" w:rsidR="00DB5036" w:rsidRPr="00942C1E" w:rsidRDefault="00DB5036" w:rsidP="00BD3AEA">
          <w:pPr>
            <w:pStyle w:val="KBRFooter"/>
            <w:spacing w:after="0" w:line="240" w:lineRule="auto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</w:tc>
    </w:tr>
  </w:tbl>
  <w:p w14:paraId="62B94D42" w14:textId="77777777" w:rsidR="00DB5036" w:rsidRPr="003D32E6" w:rsidRDefault="00DB5036" w:rsidP="00BD3AEA">
    <w:pPr>
      <w:spacing w:after="0" w:line="240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485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702"/>
      <w:gridCol w:w="6575"/>
      <w:gridCol w:w="6576"/>
    </w:tblGrid>
    <w:tr w:rsidR="00B75DAE" w14:paraId="7492142F" w14:textId="77777777" w:rsidTr="00325CDE">
      <w:trPr>
        <w:trHeight w:val="57"/>
      </w:trPr>
      <w:tc>
        <w:tcPr>
          <w:tcW w:w="1702" w:type="dxa"/>
          <w:vMerge w:val="restart"/>
        </w:tcPr>
        <w:p w14:paraId="646AEBD2" w14:textId="77777777" w:rsidR="00B75DAE" w:rsidRPr="00942C1E" w:rsidRDefault="00B75DAE" w:rsidP="00942C1E">
          <w:pPr>
            <w:pStyle w:val="Unobtrusive"/>
            <w:spacing w:after="0" w:line="240" w:lineRule="auto"/>
          </w:pPr>
          <w:r w:rsidRPr="00F843AF">
            <w:rPr>
              <w:noProof/>
              <w:lang w:val="en-GB" w:eastAsia="en-GB"/>
            </w:rPr>
            <w:drawing>
              <wp:inline distT="0" distB="0" distL="0" distR="0" wp14:anchorId="30DB2145" wp14:editId="6198340C">
                <wp:extent cx="936000" cy="518142"/>
                <wp:effectExtent l="0" t="0" r="0" b="0"/>
                <wp:docPr id="15" name="Picture 15" descr="\\lonfile300\data$\GRAN_COMMON\RSE\Users\DJL\Templates\KBR Proposals Templates\New Branding 2019\KBR-Logo-2019-Tran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lonfile300\data$\GRAN_COMMON\RSE\Users\DJL\Templates\KBR Proposals Templates\New Branding 2019\KBR-Logo-2019-Tran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000" cy="5181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76" w:type="dxa"/>
          <w:shd w:val="clear" w:color="auto" w:fill="004987" w:themeFill="text2"/>
        </w:tcPr>
        <w:p w14:paraId="74E5B71F" w14:textId="77777777" w:rsidR="00B75DAE" w:rsidRPr="00942C1E" w:rsidRDefault="00B75DAE" w:rsidP="00942C1E">
          <w:pPr>
            <w:pStyle w:val="Unobtrusive"/>
            <w:spacing w:after="0" w:line="240" w:lineRule="auto"/>
          </w:pPr>
        </w:p>
      </w:tc>
      <w:tc>
        <w:tcPr>
          <w:tcW w:w="6576" w:type="dxa"/>
          <w:shd w:val="clear" w:color="auto" w:fill="004987" w:themeFill="text2"/>
        </w:tcPr>
        <w:p w14:paraId="2BAF0651" w14:textId="77777777" w:rsidR="00B75DAE" w:rsidRPr="00942C1E" w:rsidRDefault="00B75DAE" w:rsidP="00942C1E">
          <w:pPr>
            <w:pStyle w:val="Unobtrusive"/>
            <w:spacing w:after="0" w:line="240" w:lineRule="auto"/>
          </w:pPr>
        </w:p>
      </w:tc>
    </w:tr>
    <w:tr w:rsidR="00B75DAE" w14:paraId="689BB358" w14:textId="77777777" w:rsidTr="00325CDE">
      <w:trPr>
        <w:trHeight w:val="28"/>
      </w:trPr>
      <w:tc>
        <w:tcPr>
          <w:tcW w:w="1702" w:type="dxa"/>
          <w:vMerge/>
        </w:tcPr>
        <w:p w14:paraId="231D4936" w14:textId="77777777" w:rsidR="00B75DAE" w:rsidRPr="00942C1E" w:rsidRDefault="00B75DAE" w:rsidP="00942C1E">
          <w:pPr>
            <w:pStyle w:val="Unobtrusive"/>
            <w:spacing w:after="0" w:line="240" w:lineRule="auto"/>
          </w:pPr>
        </w:p>
      </w:tc>
      <w:tc>
        <w:tcPr>
          <w:tcW w:w="6576" w:type="dxa"/>
          <w:shd w:val="clear" w:color="auto" w:fill="FFDA00" w:themeFill="background2"/>
        </w:tcPr>
        <w:p w14:paraId="358E5317" w14:textId="77777777" w:rsidR="00B75DAE" w:rsidRPr="00942C1E" w:rsidRDefault="00B75DAE" w:rsidP="00942C1E">
          <w:pPr>
            <w:pStyle w:val="Unobtrusive"/>
            <w:spacing w:after="0" w:line="240" w:lineRule="auto"/>
          </w:pPr>
        </w:p>
      </w:tc>
      <w:tc>
        <w:tcPr>
          <w:tcW w:w="6576" w:type="dxa"/>
          <w:shd w:val="clear" w:color="auto" w:fill="FFDA00" w:themeFill="background2"/>
        </w:tcPr>
        <w:p w14:paraId="30167538" w14:textId="77777777" w:rsidR="00B75DAE" w:rsidRPr="00942C1E" w:rsidRDefault="00B75DAE" w:rsidP="00942C1E">
          <w:pPr>
            <w:pStyle w:val="Unobtrusive"/>
            <w:spacing w:after="0" w:line="240" w:lineRule="auto"/>
          </w:pPr>
        </w:p>
      </w:tc>
    </w:tr>
    <w:tr w:rsidR="00B75DAE" w14:paraId="7F8260EA" w14:textId="77777777" w:rsidTr="00325CDE">
      <w:trPr>
        <w:trHeight w:val="266"/>
      </w:trPr>
      <w:tc>
        <w:tcPr>
          <w:tcW w:w="1702" w:type="dxa"/>
          <w:vMerge/>
        </w:tcPr>
        <w:p w14:paraId="383C142E" w14:textId="77777777" w:rsidR="00B75DAE" w:rsidRPr="00942C1E" w:rsidRDefault="00B75DAE" w:rsidP="00942C1E">
          <w:pPr>
            <w:pStyle w:val="Unobtrusive"/>
            <w:spacing w:after="0" w:line="240" w:lineRule="auto"/>
          </w:pPr>
        </w:p>
      </w:tc>
      <w:tc>
        <w:tcPr>
          <w:tcW w:w="6576" w:type="dxa"/>
          <w:vAlign w:val="bottom"/>
        </w:tcPr>
        <w:p w14:paraId="73DF010C" w14:textId="3F7FA977" w:rsidR="00B75DAE" w:rsidRPr="00942C1E" w:rsidRDefault="00B75DAE" w:rsidP="004208AB">
          <w:pPr>
            <w:pStyle w:val="KBRFooter"/>
            <w:spacing w:after="0" w:line="240" w:lineRule="auto"/>
          </w:pPr>
          <w:r>
            <w:fldChar w:fldCharType="begin"/>
          </w:r>
          <w:r>
            <w:instrText xml:space="preserve"> DOCPROPERTY  KBR_Client  \* MERGEFORMAT </w:instrText>
          </w:r>
          <w:r>
            <w:fldChar w:fldCharType="end"/>
          </w:r>
        </w:p>
      </w:tc>
      <w:tc>
        <w:tcPr>
          <w:tcW w:w="6576" w:type="dxa"/>
          <w:vAlign w:val="bottom"/>
        </w:tcPr>
        <w:p w14:paraId="4D382F7B" w14:textId="54CBD964" w:rsidR="00B75DAE" w:rsidRPr="00942C1E" w:rsidRDefault="00BC7F0F" w:rsidP="004208AB">
          <w:pPr>
            <w:pStyle w:val="KBRFooter"/>
            <w:spacing w:after="0" w:line="240" w:lineRule="auto"/>
            <w:jc w:val="right"/>
          </w:pPr>
          <w:r>
            <w:t>A</w:t>
          </w:r>
          <w:r w:rsidR="002A464F">
            <w:t>AKASH</w:t>
          </w:r>
          <w:r>
            <w:t>_CV</w:t>
          </w:r>
        </w:p>
      </w:tc>
    </w:tr>
    <w:tr w:rsidR="00B75DAE" w14:paraId="2A1D5772" w14:textId="77777777" w:rsidTr="00325CDE">
      <w:trPr>
        <w:trHeight w:val="266"/>
      </w:trPr>
      <w:tc>
        <w:tcPr>
          <w:tcW w:w="1702" w:type="dxa"/>
          <w:vMerge/>
        </w:tcPr>
        <w:p w14:paraId="47CCEC0A" w14:textId="77777777" w:rsidR="00B75DAE" w:rsidRPr="00942C1E" w:rsidRDefault="00B75DAE" w:rsidP="00942C1E">
          <w:pPr>
            <w:pStyle w:val="Unobtrusive"/>
            <w:spacing w:after="0" w:line="240" w:lineRule="auto"/>
          </w:pPr>
        </w:p>
      </w:tc>
      <w:tc>
        <w:tcPr>
          <w:tcW w:w="6576" w:type="dxa"/>
          <w:vAlign w:val="bottom"/>
        </w:tcPr>
        <w:p w14:paraId="1B881F5D" w14:textId="165E23D8" w:rsidR="00B75DAE" w:rsidRPr="00942C1E" w:rsidRDefault="00B75DAE" w:rsidP="004208AB">
          <w:pPr>
            <w:pStyle w:val="KBRFooter"/>
            <w:spacing w:after="0" w:line="240" w:lineRule="auto"/>
          </w:pPr>
          <w:r>
            <w:fldChar w:fldCharType="begin"/>
          </w:r>
          <w:r>
            <w:instrText xml:space="preserve"> DOCPROPERTY  KBR_Project  \* MERGEFORMAT </w:instrText>
          </w:r>
          <w:r>
            <w:fldChar w:fldCharType="end"/>
          </w:r>
        </w:p>
      </w:tc>
      <w:tc>
        <w:tcPr>
          <w:tcW w:w="6576" w:type="dxa"/>
          <w:vAlign w:val="bottom"/>
        </w:tcPr>
        <w:p w14:paraId="5028038F" w14:textId="51D7EDF3" w:rsidR="00B75DAE" w:rsidRPr="00942C1E" w:rsidRDefault="00B75DAE" w:rsidP="00685462">
          <w:pPr>
            <w:pStyle w:val="KBRFooter"/>
            <w:spacing w:after="0" w:line="240" w:lineRule="auto"/>
            <w:jc w:val="right"/>
          </w:pPr>
          <w:r>
            <w:fldChar w:fldCharType="begin"/>
          </w:r>
          <w:r>
            <w:instrText xml:space="preserve"> DOCPROPERTY  KBR_ProposalNumber  \* MERGEFORMAT </w:instrText>
          </w:r>
          <w:r>
            <w:fldChar w:fldCharType="end"/>
          </w:r>
          <w:r>
            <w:t xml:space="preserve">  </w:t>
          </w:r>
          <w:r>
            <w:fldChar w:fldCharType="begin"/>
          </w:r>
          <w:r>
            <w:instrText xml:space="preserve"> DATE  \@ "MMMM yyyy"  \* MERGEFORMAT </w:instrText>
          </w:r>
          <w:r>
            <w:fldChar w:fldCharType="separate"/>
          </w:r>
          <w:r w:rsidR="00371145">
            <w:rPr>
              <w:noProof/>
            </w:rPr>
            <w:t>July 2025</w:t>
          </w:r>
          <w:r>
            <w:fldChar w:fldCharType="end"/>
          </w:r>
        </w:p>
      </w:tc>
    </w:tr>
    <w:tr w:rsidR="00B75DAE" w14:paraId="781F8572" w14:textId="77777777" w:rsidTr="00325CDE">
      <w:trPr>
        <w:trHeight w:val="266"/>
      </w:trPr>
      <w:tc>
        <w:tcPr>
          <w:tcW w:w="1702" w:type="dxa"/>
          <w:vMerge/>
        </w:tcPr>
        <w:p w14:paraId="42B089BB" w14:textId="77777777" w:rsidR="00B75DAE" w:rsidRPr="00942C1E" w:rsidRDefault="00B75DAE" w:rsidP="00942C1E">
          <w:pPr>
            <w:pStyle w:val="Unobtrusive"/>
            <w:spacing w:after="0" w:line="240" w:lineRule="auto"/>
          </w:pPr>
        </w:p>
      </w:tc>
      <w:tc>
        <w:tcPr>
          <w:tcW w:w="6576" w:type="dxa"/>
          <w:vAlign w:val="bottom"/>
        </w:tcPr>
        <w:p w14:paraId="09A09232" w14:textId="3AA77C7F" w:rsidR="00B75DAE" w:rsidRPr="00942C1E" w:rsidRDefault="00B75DAE" w:rsidP="004208AB">
          <w:pPr>
            <w:pStyle w:val="KBRFooter"/>
            <w:spacing w:after="0" w:line="240" w:lineRule="auto"/>
          </w:pPr>
          <w:r>
            <w:fldChar w:fldCharType="begin"/>
          </w:r>
          <w:r>
            <w:instrText xml:space="preserve"> DOCPROPERTY  KBR_ClientReference  \* MERGEFORMAT </w:instrText>
          </w:r>
          <w:r>
            <w:fldChar w:fldCharType="end"/>
          </w:r>
        </w:p>
      </w:tc>
      <w:tc>
        <w:tcPr>
          <w:tcW w:w="6576" w:type="dxa"/>
          <w:vAlign w:val="bottom"/>
        </w:tcPr>
        <w:p w14:paraId="701531AC" w14:textId="77777777" w:rsidR="00B75DAE" w:rsidRPr="00942C1E" w:rsidRDefault="00B75DAE" w:rsidP="004208AB">
          <w:pPr>
            <w:pStyle w:val="KBRFooter"/>
            <w:spacing w:after="0" w:line="240" w:lineRule="auto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290E07">
            <w:rPr>
              <w:noProof/>
            </w:rPr>
            <w:t>4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 w:rsidR="00290E07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</w:tc>
    </w:tr>
  </w:tbl>
  <w:p w14:paraId="6C4F7141" w14:textId="77777777" w:rsidR="00B75DAE" w:rsidRPr="003D32E6" w:rsidRDefault="00B75DAE" w:rsidP="00942C1E">
    <w:pPr>
      <w:spacing w:after="0" w:line="240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C801B" w14:textId="77777777" w:rsidR="001D79A7" w:rsidRDefault="001D79A7">
      <w:r>
        <w:separator/>
      </w:r>
    </w:p>
  </w:footnote>
  <w:footnote w:type="continuationSeparator" w:id="0">
    <w:p w14:paraId="1E82F744" w14:textId="77777777" w:rsidR="001D79A7" w:rsidRDefault="001D7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EA0291" w14:textId="77777777" w:rsidR="00DB5036" w:rsidRDefault="00DB5036" w:rsidP="00B24D94">
    <w:pPr>
      <w:pStyle w:val="Unobtrusive"/>
    </w:pPr>
  </w:p>
  <w:tbl>
    <w:tblPr>
      <w:tblStyle w:val="TableGrid"/>
      <w:tblW w:w="4998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17"/>
      <w:gridCol w:w="283"/>
      <w:gridCol w:w="8219"/>
    </w:tblGrid>
    <w:tr w:rsidR="00DB5036" w14:paraId="48AFF866" w14:textId="77777777" w:rsidTr="00503B68">
      <w:trPr>
        <w:trHeight w:val="340"/>
      </w:trPr>
      <w:tc>
        <w:tcPr>
          <w:tcW w:w="1417" w:type="dxa"/>
          <w:shd w:val="clear" w:color="auto" w:fill="auto"/>
        </w:tcPr>
        <w:p w14:paraId="28714440" w14:textId="77777777" w:rsidR="00DB5036" w:rsidRDefault="00DB5036" w:rsidP="00B46AB3">
          <w:pPr>
            <w:pStyle w:val="Unobtrusive"/>
            <w:spacing w:after="0" w:line="240" w:lineRule="auto"/>
            <w:rPr>
              <w:noProof/>
              <w:lang w:eastAsia="en-GB"/>
            </w:rPr>
          </w:pPr>
        </w:p>
      </w:tc>
      <w:tc>
        <w:tcPr>
          <w:tcW w:w="283" w:type="dxa"/>
        </w:tcPr>
        <w:p w14:paraId="1C542158" w14:textId="77777777" w:rsidR="00DB5036" w:rsidRPr="00B46AB3" w:rsidRDefault="00DB5036" w:rsidP="00B46AB3">
          <w:pPr>
            <w:pStyle w:val="Unobtrusive"/>
            <w:spacing w:after="0" w:line="240" w:lineRule="auto"/>
          </w:pPr>
        </w:p>
      </w:tc>
      <w:tc>
        <w:tcPr>
          <w:tcW w:w="8219" w:type="dxa"/>
        </w:tcPr>
        <w:p w14:paraId="628FFB7E" w14:textId="571594E5" w:rsidR="00DB5036" w:rsidRDefault="00DB5036" w:rsidP="00FD3793">
          <w:pPr>
            <w:pStyle w:val="KBRHeaderBlurb"/>
          </w:pPr>
          <w:fldSimple w:instr=" DOCPROPERTY  KBR_AdditionalHeader  \* MERGEFORMAT "/>
        </w:p>
      </w:tc>
    </w:tr>
    <w:tr w:rsidR="00DB5036" w14:paraId="35B98B23" w14:textId="77777777" w:rsidTr="00503B68">
      <w:trPr>
        <w:trHeight w:val="1134"/>
      </w:trPr>
      <w:tc>
        <w:tcPr>
          <w:tcW w:w="1417" w:type="dxa"/>
          <w:vMerge w:val="restart"/>
          <w:shd w:val="clear" w:color="auto" w:fill="auto"/>
        </w:tcPr>
        <w:p w14:paraId="21D942EA" w14:textId="77777777" w:rsidR="00DB5036" w:rsidRDefault="00DB5036" w:rsidP="00AD2B68">
          <w:pPr>
            <w:pStyle w:val="HeaderTitle"/>
            <w:spacing w:after="0" w:line="240" w:lineRule="auto"/>
          </w:pPr>
          <w:r w:rsidRPr="00E26020">
            <w:rPr>
              <w:noProof/>
              <w:lang w:eastAsia="en-GB"/>
            </w:rPr>
            <w:drawing>
              <wp:inline distT="0" distB="0" distL="0" distR="0" wp14:anchorId="17B37783" wp14:editId="5AFCA771">
                <wp:extent cx="670560" cy="770400"/>
                <wp:effectExtent l="0" t="0" r="0" b="0"/>
                <wp:docPr id="1833514108" name="Picture 1833514108" descr="\\lonfile300\data$\GRAN_COMMON\RSE\Users\DJL\Templates\KBR Proposals Templates\New Branding 2019\Thicker BLUE SQUARES OUTLIN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lonfile300\data$\GRAN_COMMON\RSE\Users\DJL\Templates\KBR Proposals Templates\New Branding 2019\Thicker BLUE SQUARES OUTLINES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7920" b="-487"/>
                        <a:stretch/>
                      </pic:blipFill>
                      <pic:spPr bwMode="auto">
                        <a:xfrm>
                          <a:off x="0" y="0"/>
                          <a:ext cx="671219" cy="7711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" w:type="dxa"/>
          <w:vMerge w:val="restart"/>
        </w:tcPr>
        <w:p w14:paraId="26E8C707" w14:textId="77777777" w:rsidR="00DB5036" w:rsidRPr="00A25505" w:rsidRDefault="00DB5036" w:rsidP="00BF7D03">
          <w:pPr>
            <w:pStyle w:val="Unobtrusive"/>
          </w:pPr>
        </w:p>
      </w:tc>
      <w:tc>
        <w:tcPr>
          <w:tcW w:w="8219" w:type="dxa"/>
        </w:tcPr>
        <w:p w14:paraId="4B281DFA" w14:textId="77777777" w:rsidR="00DB5036" w:rsidRPr="00C233EB" w:rsidRDefault="00DB5036" w:rsidP="00C233EB">
          <w:pPr>
            <w:pStyle w:val="CVTitle"/>
            <w:spacing w:after="0"/>
          </w:pPr>
          <w:r>
            <w:t>CV</w:t>
          </w:r>
        </w:p>
        <w:p w14:paraId="5D12CFC4" w14:textId="3066B706" w:rsidR="00DB5036" w:rsidRPr="00A25505" w:rsidRDefault="00371145" w:rsidP="00C233EB">
          <w:pPr>
            <w:pStyle w:val="CVTitle"/>
            <w:spacing w:after="0"/>
          </w:pPr>
          <w:sdt>
            <w:sdtPr>
              <w:rPr>
                <w:color w:val="000000" w:themeColor="text1"/>
              </w:rPr>
              <w:alias w:val="Title"/>
              <w:tag w:val=""/>
              <w:id w:val="-2138716466"/>
              <w:placeholder>
                <w:docPart w:val="238139374BF248B38D7E311A8B9C627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DB5036">
                <w:rPr>
                  <w:color w:val="000000" w:themeColor="text1"/>
                </w:rPr>
                <w:t>AAKASH K</w:t>
              </w:r>
            </w:sdtContent>
          </w:sdt>
          <w:r w:rsidR="00DB5036" w:rsidRPr="00A25505">
            <w:rPr>
              <w:color w:val="000000" w:themeColor="text1"/>
            </w:rPr>
            <w:fldChar w:fldCharType="begin"/>
          </w:r>
          <w:r w:rsidR="00DB5036" w:rsidRPr="00A25505">
            <w:rPr>
              <w:color w:val="000000" w:themeColor="text1"/>
            </w:rPr>
            <w:instrText xml:space="preserve"> DOCPROPERTY  KBR_TitleNumberPrefix  \* MERGEFORMAT </w:instrText>
          </w:r>
          <w:r w:rsidR="00DB5036" w:rsidRPr="00A25505">
            <w:rPr>
              <w:color w:val="000000" w:themeColor="text1"/>
            </w:rPr>
            <w:fldChar w:fldCharType="end"/>
          </w:r>
        </w:p>
      </w:tc>
    </w:tr>
    <w:tr w:rsidR="00DB5036" w14:paraId="64CB12D0" w14:textId="77777777" w:rsidTr="00503B68">
      <w:trPr>
        <w:trHeight w:val="57"/>
      </w:trPr>
      <w:tc>
        <w:tcPr>
          <w:tcW w:w="1417" w:type="dxa"/>
          <w:vMerge/>
          <w:shd w:val="clear" w:color="auto" w:fill="auto"/>
        </w:tcPr>
        <w:p w14:paraId="2A1B9E00" w14:textId="77777777" w:rsidR="00DB5036" w:rsidRDefault="00DB5036" w:rsidP="001B4063">
          <w:pPr>
            <w:pStyle w:val="Unobtrusive"/>
            <w:spacing w:after="0" w:line="240" w:lineRule="auto"/>
          </w:pPr>
        </w:p>
      </w:tc>
      <w:tc>
        <w:tcPr>
          <w:tcW w:w="283" w:type="dxa"/>
          <w:vMerge/>
        </w:tcPr>
        <w:p w14:paraId="00892924" w14:textId="77777777" w:rsidR="00DB5036" w:rsidRPr="007D0E4D" w:rsidRDefault="00DB5036" w:rsidP="001B4063">
          <w:pPr>
            <w:pStyle w:val="Unobtrusive"/>
            <w:spacing w:after="0" w:line="240" w:lineRule="auto"/>
          </w:pPr>
        </w:p>
      </w:tc>
      <w:tc>
        <w:tcPr>
          <w:tcW w:w="8219" w:type="dxa"/>
          <w:shd w:val="clear" w:color="auto" w:fill="004987"/>
        </w:tcPr>
        <w:p w14:paraId="28FBF3F7" w14:textId="77777777" w:rsidR="00DB5036" w:rsidRPr="00C8022F" w:rsidRDefault="00DB5036" w:rsidP="00C8022F">
          <w:pPr>
            <w:pStyle w:val="Unobtrusive"/>
            <w:spacing w:after="0" w:line="240" w:lineRule="auto"/>
          </w:pPr>
        </w:p>
      </w:tc>
    </w:tr>
    <w:tr w:rsidR="00DB5036" w14:paraId="7FA1D182" w14:textId="77777777" w:rsidTr="00503B68">
      <w:trPr>
        <w:trHeight w:val="28"/>
      </w:trPr>
      <w:tc>
        <w:tcPr>
          <w:tcW w:w="1417" w:type="dxa"/>
          <w:vMerge/>
          <w:shd w:val="clear" w:color="auto" w:fill="auto"/>
        </w:tcPr>
        <w:p w14:paraId="5D9D90DC" w14:textId="77777777" w:rsidR="00DB5036" w:rsidRDefault="00DB5036" w:rsidP="001B4063">
          <w:pPr>
            <w:pStyle w:val="Unobtrusive"/>
            <w:spacing w:after="0" w:line="240" w:lineRule="auto"/>
          </w:pPr>
        </w:p>
      </w:tc>
      <w:tc>
        <w:tcPr>
          <w:tcW w:w="283" w:type="dxa"/>
          <w:vMerge/>
        </w:tcPr>
        <w:p w14:paraId="00CB419C" w14:textId="77777777" w:rsidR="00DB5036" w:rsidRPr="007D0E4D" w:rsidRDefault="00DB5036" w:rsidP="001B4063">
          <w:pPr>
            <w:pStyle w:val="Unobtrusive"/>
            <w:spacing w:after="0" w:line="240" w:lineRule="auto"/>
          </w:pPr>
        </w:p>
      </w:tc>
      <w:tc>
        <w:tcPr>
          <w:tcW w:w="8219" w:type="dxa"/>
          <w:shd w:val="clear" w:color="auto" w:fill="FFDA00" w:themeFill="background2"/>
        </w:tcPr>
        <w:p w14:paraId="10A0B08D" w14:textId="77777777" w:rsidR="00DB5036" w:rsidRPr="00BF7D03" w:rsidRDefault="00DB5036" w:rsidP="00C8022F">
          <w:pPr>
            <w:pStyle w:val="Unobtrusive"/>
            <w:spacing w:after="0" w:line="240" w:lineRule="auto"/>
          </w:pPr>
        </w:p>
      </w:tc>
    </w:tr>
  </w:tbl>
  <w:p w14:paraId="7DEF6E15" w14:textId="77777777" w:rsidR="00DB5036" w:rsidRPr="00FF263D" w:rsidRDefault="00DB5036" w:rsidP="00624534">
    <w:pPr>
      <w:spacing w:after="0" w:line="240" w:lineRule="auto"/>
      <w:rPr>
        <w:sz w:val="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1" layoutInCell="1" allowOverlap="1" wp14:anchorId="29B08580" wp14:editId="73FE451B">
              <wp:simplePos x="0" y="0"/>
              <wp:positionH relativeFrom="rightMargin">
                <wp:posOffset>-1619885</wp:posOffset>
              </wp:positionH>
              <wp:positionV relativeFrom="margin">
                <wp:posOffset>0</wp:posOffset>
              </wp:positionV>
              <wp:extent cx="1619885" cy="8136001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885" cy="813600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894FD8" w14:textId="77777777" w:rsidR="006915FD" w:rsidRPr="006915FD" w:rsidRDefault="006915FD" w:rsidP="006915FD">
                          <w:pPr>
                            <w:pStyle w:val="CVSideTitle"/>
                          </w:pPr>
                          <w:r w:rsidRPr="006915FD">
                            <w:t>Site Experience</w:t>
                          </w:r>
                        </w:p>
                        <w:p w14:paraId="1A07D66F" w14:textId="4A16F58C" w:rsidR="006915FD" w:rsidRDefault="00B15C20" w:rsidP="00B15C20">
                          <w:pPr>
                            <w:pStyle w:val="CVSideContent"/>
                          </w:pPr>
                          <w:r>
                            <w:t>NIL</w:t>
                          </w:r>
                        </w:p>
                        <w:p w14:paraId="7B6C76AA" w14:textId="77777777" w:rsidR="00B15C20" w:rsidRPr="00B15C20" w:rsidRDefault="00B15C20" w:rsidP="00B15C20">
                          <w:pPr>
                            <w:pStyle w:val="CVSideTitle"/>
                          </w:pPr>
                          <w:r w:rsidRPr="00B15C20">
                            <w:t>Country Experience</w:t>
                          </w:r>
                        </w:p>
                        <w:p w14:paraId="66581F9E" w14:textId="7118F8E9" w:rsidR="00B15C20" w:rsidRDefault="00B15C20" w:rsidP="00B15C20">
                          <w:pPr>
                            <w:pStyle w:val="CVSideContent"/>
                          </w:pPr>
                          <w:r>
                            <w:t>NIL</w:t>
                          </w:r>
                        </w:p>
                        <w:p w14:paraId="1D94B38D" w14:textId="07566FB3" w:rsidR="00DB5036" w:rsidRDefault="00DB5036" w:rsidP="005D2E9C">
                          <w:pPr>
                            <w:pStyle w:val="CVSideTitle"/>
                          </w:pPr>
                          <w:r>
                            <w:t>Key Clients</w:t>
                          </w:r>
                        </w:p>
                        <w:p w14:paraId="6CB8EA88" w14:textId="3347FB13" w:rsidR="00DB5036" w:rsidRDefault="006915FD" w:rsidP="005D2E9C">
                          <w:pPr>
                            <w:pStyle w:val="CVSideContent"/>
                          </w:pPr>
                          <w:r>
                            <w:t>Shell</w:t>
                          </w:r>
                        </w:p>
                        <w:p w14:paraId="0D0A5A19" w14:textId="7246FA3E" w:rsidR="00DB5036" w:rsidRDefault="006915FD" w:rsidP="005D2E9C">
                          <w:pPr>
                            <w:pStyle w:val="CVSideContent"/>
                          </w:pPr>
                          <w:r>
                            <w:t>Kairas Power</w:t>
                          </w:r>
                        </w:p>
                        <w:p w14:paraId="612F19C4" w14:textId="66816937" w:rsidR="00DB5036" w:rsidRDefault="006915FD" w:rsidP="005D2E9C">
                          <w:pPr>
                            <w:pStyle w:val="CVSideContent"/>
                          </w:pPr>
                          <w:r>
                            <w:t>Calik Enerji</w:t>
                          </w:r>
                        </w:p>
                        <w:p w14:paraId="66FC663E" w14:textId="70ADB277" w:rsidR="00DB5036" w:rsidRDefault="006915FD" w:rsidP="005D2E9C">
                          <w:pPr>
                            <w:pStyle w:val="CVSideContent"/>
                          </w:pPr>
                          <w:r>
                            <w:t>Fidelis</w:t>
                          </w:r>
                        </w:p>
                        <w:p w14:paraId="7BEB43E4" w14:textId="0C3AF12E" w:rsidR="00DB5036" w:rsidRDefault="006915FD" w:rsidP="005D2E9C">
                          <w:pPr>
                            <w:pStyle w:val="CVSideContent"/>
                          </w:pPr>
                          <w:r>
                            <w:t>Exxon Mobil</w:t>
                          </w:r>
                        </w:p>
                        <w:p w14:paraId="6DEBE313" w14:textId="77777777" w:rsidR="00B15C20" w:rsidRPr="00B15C20" w:rsidRDefault="00B15C20" w:rsidP="00B15C20">
                          <w:pPr>
                            <w:pStyle w:val="CVSideTitle"/>
                          </w:pPr>
                          <w:r w:rsidRPr="00B15C20">
                            <w:t>Papers / Patents</w:t>
                          </w:r>
                        </w:p>
                        <w:p w14:paraId="5A54E3FA" w14:textId="38D970C7" w:rsidR="00B15C20" w:rsidRDefault="00B15C20" w:rsidP="005D2E9C">
                          <w:pPr>
                            <w:pStyle w:val="CVSideContent"/>
                          </w:pPr>
                          <w:r>
                            <w:t>NIL</w:t>
                          </w:r>
                        </w:p>
                        <w:p w14:paraId="4A1A221E" w14:textId="7DFB5D4B" w:rsidR="00EA3DCD" w:rsidRDefault="00EA3DCD" w:rsidP="005D2E9C">
                          <w:pPr>
                            <w:pStyle w:val="CVSideTitle"/>
                          </w:pPr>
                          <w:r>
                            <w:t>Relevant Awards / Training</w:t>
                          </w:r>
                        </w:p>
                        <w:p w14:paraId="43CF3ECA" w14:textId="0603B6D1" w:rsidR="00EA3DCD" w:rsidRDefault="00EA3DCD" w:rsidP="00EA3DCD">
                          <w:pPr>
                            <w:pStyle w:val="CVSideContent"/>
                          </w:pPr>
                          <w:r>
                            <w:t>Award for oustanding perfomance and commitment to excellence</w:t>
                          </w:r>
                        </w:p>
                        <w:p w14:paraId="20702E22" w14:textId="77777777" w:rsidR="00B15C20" w:rsidRPr="00B15C20" w:rsidRDefault="00B15C20" w:rsidP="00B15C20">
                          <w:pPr>
                            <w:pStyle w:val="CVSideTitle"/>
                          </w:pPr>
                          <w:r w:rsidRPr="00B15C20">
                            <w:t>Previous Employers</w:t>
                          </w:r>
                        </w:p>
                        <w:p w14:paraId="07920C67" w14:textId="260B2208" w:rsidR="00B15C20" w:rsidRDefault="00B15C20" w:rsidP="00EA3DCD">
                          <w:pPr>
                            <w:pStyle w:val="CVSideContent"/>
                          </w:pPr>
                          <w:r>
                            <w:t>NIL</w:t>
                          </w:r>
                        </w:p>
                        <w:p w14:paraId="0B988D33" w14:textId="6CF33A8D" w:rsidR="00DB5036" w:rsidRDefault="00DB5036" w:rsidP="005D2E9C">
                          <w:pPr>
                            <w:pStyle w:val="CVSideTitle"/>
                          </w:pPr>
                          <w:r>
                            <w:t>Languages</w:t>
                          </w:r>
                        </w:p>
                        <w:p w14:paraId="766D8B4E" w14:textId="5A2A90E7" w:rsidR="00DB5036" w:rsidRDefault="00DB5036" w:rsidP="00670D10">
                          <w:pPr>
                            <w:pStyle w:val="CVSideContent"/>
                          </w:pPr>
                          <w:r>
                            <w:t>English, Tamil, Hindi, Malayalam</w:t>
                          </w:r>
                          <w:r w:rsidR="00F55335">
                            <w:t>, German</w:t>
                          </w:r>
                        </w:p>
                        <w:p w14:paraId="63862EDD" w14:textId="77777777" w:rsidR="00DB5036" w:rsidRDefault="00DB5036" w:rsidP="005D2E9C">
                          <w:pPr>
                            <w:pStyle w:val="CVSideContent"/>
                          </w:pPr>
                        </w:p>
                        <w:p w14:paraId="2DC0B41F" w14:textId="77777777" w:rsidR="00DB5036" w:rsidRDefault="00DB5036" w:rsidP="005D2E9C">
                          <w:pPr>
                            <w:pStyle w:val="CVSideContent"/>
                          </w:pPr>
                        </w:p>
                        <w:p w14:paraId="54CAC8F3" w14:textId="77777777" w:rsidR="00DB5036" w:rsidRDefault="00DB5036" w:rsidP="005D2E9C">
                          <w:pPr>
                            <w:pStyle w:val="CVSideConten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B0858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127.55pt;margin-top:0;width:127.55pt;height:640.65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" filled="f" stroked="f" strokeweight=".5pt">
              <v:textbox inset="0,0,0,0">
                <w:txbxContent>
                  <w:p w14:paraId="44894FD8" w14:textId="77777777" w:rsidR="006915FD" w:rsidRPr="006915FD" w:rsidRDefault="006915FD" w:rsidP="006915FD">
                    <w:pPr>
                      <w:pStyle w:val="CVSideTitle"/>
                    </w:pPr>
                    <w:r w:rsidRPr="006915FD">
                      <w:t>Site Experience</w:t>
                    </w:r>
                  </w:p>
                  <w:p w14:paraId="1A07D66F" w14:textId="4A16F58C" w:rsidR="006915FD" w:rsidRDefault="00B15C20" w:rsidP="00B15C20">
                    <w:pPr>
                      <w:pStyle w:val="CVSideContent"/>
                    </w:pPr>
                    <w:r>
                      <w:t>NIL</w:t>
                    </w:r>
                  </w:p>
                  <w:p w14:paraId="7B6C76AA" w14:textId="77777777" w:rsidR="00B15C20" w:rsidRPr="00B15C20" w:rsidRDefault="00B15C20" w:rsidP="00B15C20">
                    <w:pPr>
                      <w:pStyle w:val="CVSideTitle"/>
                    </w:pPr>
                    <w:r w:rsidRPr="00B15C20">
                      <w:t>Country Experience</w:t>
                    </w:r>
                  </w:p>
                  <w:p w14:paraId="66581F9E" w14:textId="7118F8E9" w:rsidR="00B15C20" w:rsidRDefault="00B15C20" w:rsidP="00B15C20">
                    <w:pPr>
                      <w:pStyle w:val="CVSideContent"/>
                    </w:pPr>
                    <w:r>
                      <w:t>NIL</w:t>
                    </w:r>
                  </w:p>
                  <w:p w14:paraId="1D94B38D" w14:textId="07566FB3" w:rsidR="00DB5036" w:rsidRDefault="00DB5036" w:rsidP="005D2E9C">
                    <w:pPr>
                      <w:pStyle w:val="CVSideTitle"/>
                    </w:pPr>
                    <w:r>
                      <w:t>Key Clients</w:t>
                    </w:r>
                  </w:p>
                  <w:p w14:paraId="6CB8EA88" w14:textId="3347FB13" w:rsidR="00DB5036" w:rsidRDefault="006915FD" w:rsidP="005D2E9C">
                    <w:pPr>
                      <w:pStyle w:val="CVSideContent"/>
                    </w:pPr>
                    <w:r>
                      <w:t>Shell</w:t>
                    </w:r>
                  </w:p>
                  <w:p w14:paraId="0D0A5A19" w14:textId="7246FA3E" w:rsidR="00DB5036" w:rsidRDefault="006915FD" w:rsidP="005D2E9C">
                    <w:pPr>
                      <w:pStyle w:val="CVSideContent"/>
                    </w:pPr>
                    <w:r>
                      <w:t>Kairas Power</w:t>
                    </w:r>
                  </w:p>
                  <w:p w14:paraId="612F19C4" w14:textId="66816937" w:rsidR="00DB5036" w:rsidRDefault="006915FD" w:rsidP="005D2E9C">
                    <w:pPr>
                      <w:pStyle w:val="CVSideContent"/>
                    </w:pPr>
                    <w:r>
                      <w:t>Calik Enerji</w:t>
                    </w:r>
                  </w:p>
                  <w:p w14:paraId="66FC663E" w14:textId="70ADB277" w:rsidR="00DB5036" w:rsidRDefault="006915FD" w:rsidP="005D2E9C">
                    <w:pPr>
                      <w:pStyle w:val="CVSideContent"/>
                    </w:pPr>
                    <w:r>
                      <w:t>Fidelis</w:t>
                    </w:r>
                  </w:p>
                  <w:p w14:paraId="7BEB43E4" w14:textId="0C3AF12E" w:rsidR="00DB5036" w:rsidRDefault="006915FD" w:rsidP="005D2E9C">
                    <w:pPr>
                      <w:pStyle w:val="CVSideContent"/>
                    </w:pPr>
                    <w:r>
                      <w:t>Exxon Mobil</w:t>
                    </w:r>
                  </w:p>
                  <w:p w14:paraId="6DEBE313" w14:textId="77777777" w:rsidR="00B15C20" w:rsidRPr="00B15C20" w:rsidRDefault="00B15C20" w:rsidP="00B15C20">
                    <w:pPr>
                      <w:pStyle w:val="CVSideTitle"/>
                    </w:pPr>
                    <w:r w:rsidRPr="00B15C20">
                      <w:t>Papers / Patents</w:t>
                    </w:r>
                  </w:p>
                  <w:p w14:paraId="5A54E3FA" w14:textId="38D970C7" w:rsidR="00B15C20" w:rsidRDefault="00B15C20" w:rsidP="005D2E9C">
                    <w:pPr>
                      <w:pStyle w:val="CVSideContent"/>
                    </w:pPr>
                    <w:r>
                      <w:t>NIL</w:t>
                    </w:r>
                  </w:p>
                  <w:p w14:paraId="4A1A221E" w14:textId="7DFB5D4B" w:rsidR="00EA3DCD" w:rsidRDefault="00EA3DCD" w:rsidP="005D2E9C">
                    <w:pPr>
                      <w:pStyle w:val="CVSideTitle"/>
                    </w:pPr>
                    <w:r>
                      <w:t>Relevant Awards / Training</w:t>
                    </w:r>
                  </w:p>
                  <w:p w14:paraId="43CF3ECA" w14:textId="0603B6D1" w:rsidR="00EA3DCD" w:rsidRDefault="00EA3DCD" w:rsidP="00EA3DCD">
                    <w:pPr>
                      <w:pStyle w:val="CVSideContent"/>
                    </w:pPr>
                    <w:r>
                      <w:t>Award for oustanding perfomance and commitment to excellence</w:t>
                    </w:r>
                  </w:p>
                  <w:p w14:paraId="20702E22" w14:textId="77777777" w:rsidR="00B15C20" w:rsidRPr="00B15C20" w:rsidRDefault="00B15C20" w:rsidP="00B15C20">
                    <w:pPr>
                      <w:pStyle w:val="CVSideTitle"/>
                    </w:pPr>
                    <w:r w:rsidRPr="00B15C20">
                      <w:t>Previous Employers</w:t>
                    </w:r>
                  </w:p>
                  <w:p w14:paraId="07920C67" w14:textId="260B2208" w:rsidR="00B15C20" w:rsidRDefault="00B15C20" w:rsidP="00EA3DCD">
                    <w:pPr>
                      <w:pStyle w:val="CVSideContent"/>
                    </w:pPr>
                    <w:r>
                      <w:t>NIL</w:t>
                    </w:r>
                  </w:p>
                  <w:p w14:paraId="0B988D33" w14:textId="6CF33A8D" w:rsidR="00DB5036" w:rsidRDefault="00DB5036" w:rsidP="005D2E9C">
                    <w:pPr>
                      <w:pStyle w:val="CVSideTitle"/>
                    </w:pPr>
                    <w:r>
                      <w:t>Languages</w:t>
                    </w:r>
                  </w:p>
                  <w:p w14:paraId="766D8B4E" w14:textId="5A2A90E7" w:rsidR="00DB5036" w:rsidRDefault="00DB5036" w:rsidP="00670D10">
                    <w:pPr>
                      <w:pStyle w:val="CVSideContent"/>
                    </w:pPr>
                    <w:r>
                      <w:t>English, Tamil, Hindi, Malayalam</w:t>
                    </w:r>
                    <w:r w:rsidR="00F55335">
                      <w:t>, German</w:t>
                    </w:r>
                  </w:p>
                  <w:p w14:paraId="63862EDD" w14:textId="77777777" w:rsidR="00DB5036" w:rsidRDefault="00DB5036" w:rsidP="005D2E9C">
                    <w:pPr>
                      <w:pStyle w:val="CVSideContent"/>
                    </w:pPr>
                  </w:p>
                  <w:p w14:paraId="2DC0B41F" w14:textId="77777777" w:rsidR="00DB5036" w:rsidRDefault="00DB5036" w:rsidP="005D2E9C">
                    <w:pPr>
                      <w:pStyle w:val="CVSideContent"/>
                    </w:pPr>
                  </w:p>
                  <w:p w14:paraId="54CAC8F3" w14:textId="77777777" w:rsidR="00DB5036" w:rsidRDefault="00DB5036" w:rsidP="005D2E9C">
                    <w:pPr>
                      <w:pStyle w:val="CVSideContent"/>
                    </w:pP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 w:rsidRPr="00D02FB7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0048" behindDoc="0" locked="1" layoutInCell="1" allowOverlap="1" wp14:anchorId="7CAE1331" wp14:editId="3D233EB4">
              <wp:simplePos x="0" y="0"/>
              <wp:positionH relativeFrom="rightMargin">
                <wp:posOffset>-1763395</wp:posOffset>
              </wp:positionH>
              <wp:positionV relativeFrom="margin">
                <wp:posOffset>0</wp:posOffset>
              </wp:positionV>
              <wp:extent cx="0" cy="8136001"/>
              <wp:effectExtent l="0" t="0" r="19050" b="3683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8136001"/>
                      </a:xfrm>
                      <a:prstGeom prst="line">
                        <a:avLst/>
                      </a:prstGeom>
                      <a:ln w="6350"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8571DB" id="Straight Connector 8" o:spid="_x0000_s1026" style="position:absolute;z-index:25165004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height-percent:0;mso-height-relative:margin" from="-138.85pt,0" to="-138.85pt,6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" strokecolor="#bfbfbf [2412]" strokeweight=".5pt">
              <w10:wrap anchorx="margin" anchory="margin"/>
              <w10:anchorlock/>
            </v:line>
          </w:pict>
        </mc:Fallback>
      </mc:AlternateContent>
    </w:r>
    <w:r w:rsidRPr="00D02FB7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976" behindDoc="1" locked="1" layoutInCell="1" allowOverlap="1" wp14:anchorId="0C295BA1" wp14:editId="29ACF9F8">
              <wp:simplePos x="0" y="0"/>
              <wp:positionH relativeFrom="rightMargin">
                <wp:posOffset>-1799590</wp:posOffset>
              </wp:positionH>
              <wp:positionV relativeFrom="margin">
                <wp:posOffset>0</wp:posOffset>
              </wp:positionV>
              <wp:extent cx="1799590" cy="8136001"/>
              <wp:effectExtent l="0" t="0" r="0" b="0"/>
              <wp:wrapTight wrapText="bothSides">
                <wp:wrapPolygon edited="0">
                  <wp:start x="0" y="0"/>
                  <wp:lineTo x="0" y="21546"/>
                  <wp:lineTo x="21265" y="21546"/>
                  <wp:lineTo x="21265" y="0"/>
                  <wp:lineTo x="0" y="0"/>
                </wp:wrapPolygon>
              </wp:wrapTight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9590" cy="8136001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5066F1" id="Rectangle 7" o:spid="_x0000_s1026" style="position:absolute;margin-left:-141.7pt;margin-top:0;width:141.7pt;height:640.65pt;z-index:-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" fillcolor="white [3212]" stroked="f" strokeweight="2pt">
              <w10:wrap type="tight" anchorx="margin" anchory="margin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E2BB6" w14:textId="77777777" w:rsidR="00DB5036" w:rsidRDefault="00DB5036" w:rsidP="00BD3AEA">
    <w:pPr>
      <w:pStyle w:val="Unobtrusive"/>
    </w:pPr>
    <w:r>
      <w:t>AAK</w:t>
    </w:r>
  </w:p>
  <w:tbl>
    <w:tblPr>
      <w:tblStyle w:val="TableGrid"/>
      <w:tblW w:w="4998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17"/>
      <w:gridCol w:w="283"/>
      <w:gridCol w:w="8219"/>
    </w:tblGrid>
    <w:tr w:rsidR="00DB5036" w14:paraId="241D2A8E" w14:textId="77777777" w:rsidTr="00503B68">
      <w:trPr>
        <w:trHeight w:val="340"/>
      </w:trPr>
      <w:tc>
        <w:tcPr>
          <w:tcW w:w="1417" w:type="dxa"/>
          <w:shd w:val="clear" w:color="auto" w:fill="auto"/>
        </w:tcPr>
        <w:p w14:paraId="122FC374" w14:textId="77777777" w:rsidR="00DB5036" w:rsidRDefault="00DB5036" w:rsidP="00BD3AEA">
          <w:pPr>
            <w:pStyle w:val="Unobtrusive"/>
            <w:spacing w:after="0" w:line="240" w:lineRule="auto"/>
            <w:rPr>
              <w:noProof/>
              <w:lang w:eastAsia="en-GB"/>
            </w:rPr>
          </w:pPr>
        </w:p>
      </w:tc>
      <w:tc>
        <w:tcPr>
          <w:tcW w:w="283" w:type="dxa"/>
        </w:tcPr>
        <w:p w14:paraId="4D6A06EA" w14:textId="77777777" w:rsidR="00DB5036" w:rsidRPr="00B46AB3" w:rsidRDefault="00DB5036" w:rsidP="00BD3AEA">
          <w:pPr>
            <w:pStyle w:val="Unobtrusive"/>
            <w:spacing w:after="0" w:line="240" w:lineRule="auto"/>
          </w:pPr>
        </w:p>
      </w:tc>
      <w:tc>
        <w:tcPr>
          <w:tcW w:w="8219" w:type="dxa"/>
        </w:tcPr>
        <w:p w14:paraId="77982DAD" w14:textId="77777777" w:rsidR="00DB5036" w:rsidRDefault="00DB5036" w:rsidP="00BD3AEA">
          <w:pPr>
            <w:pStyle w:val="KBRHeaderBlurb"/>
          </w:pPr>
        </w:p>
      </w:tc>
    </w:tr>
    <w:tr w:rsidR="00DB5036" w14:paraId="6B237060" w14:textId="77777777" w:rsidTr="00503B68">
      <w:trPr>
        <w:trHeight w:val="1134"/>
      </w:trPr>
      <w:tc>
        <w:tcPr>
          <w:tcW w:w="1417" w:type="dxa"/>
          <w:vMerge w:val="restart"/>
          <w:shd w:val="clear" w:color="auto" w:fill="auto"/>
        </w:tcPr>
        <w:p w14:paraId="0DF641DC" w14:textId="77777777" w:rsidR="00DB5036" w:rsidRDefault="00DB5036" w:rsidP="00BD3AEA">
          <w:pPr>
            <w:pStyle w:val="HeaderTitle"/>
            <w:spacing w:after="0" w:line="240" w:lineRule="auto"/>
          </w:pPr>
          <w:r w:rsidRPr="00E26020">
            <w:rPr>
              <w:noProof/>
              <w:lang w:eastAsia="en-GB"/>
            </w:rPr>
            <w:drawing>
              <wp:inline distT="0" distB="0" distL="0" distR="0" wp14:anchorId="51F7D0AC" wp14:editId="2B0D41A2">
                <wp:extent cx="670560" cy="770400"/>
                <wp:effectExtent l="0" t="0" r="0" b="0"/>
                <wp:docPr id="1077906330" name="Picture 1077906330" descr="\\lonfile300\data$\GRAN_COMMON\RSE\Users\DJL\Templates\KBR Proposals Templates\New Branding 2019\Thicker BLUE SQUARES OUTLIN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lonfile300\data$\GRAN_COMMON\RSE\Users\DJL\Templates\KBR Proposals Templates\New Branding 2019\Thicker BLUE SQUARES OUTLINES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7920" b="-487"/>
                        <a:stretch/>
                      </pic:blipFill>
                      <pic:spPr bwMode="auto">
                        <a:xfrm>
                          <a:off x="0" y="0"/>
                          <a:ext cx="671219" cy="7711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" w:type="dxa"/>
          <w:vMerge w:val="restart"/>
        </w:tcPr>
        <w:p w14:paraId="3B495835" w14:textId="77777777" w:rsidR="00DB5036" w:rsidRPr="00A25505" w:rsidRDefault="00DB5036" w:rsidP="00BD3AEA">
          <w:pPr>
            <w:pStyle w:val="Unobtrusive"/>
          </w:pPr>
        </w:p>
      </w:tc>
      <w:tc>
        <w:tcPr>
          <w:tcW w:w="8219" w:type="dxa"/>
        </w:tcPr>
        <w:p w14:paraId="07C9C771" w14:textId="77777777" w:rsidR="00DB5036" w:rsidRPr="00C233EB" w:rsidRDefault="00DB5036" w:rsidP="00BD3AEA">
          <w:pPr>
            <w:pStyle w:val="CVTitle"/>
            <w:spacing w:after="0"/>
          </w:pPr>
          <w:r>
            <w:t>CV</w:t>
          </w:r>
        </w:p>
        <w:p w14:paraId="62F4F9E3" w14:textId="0695DE21" w:rsidR="00DB5036" w:rsidRPr="00A25505" w:rsidRDefault="00371145" w:rsidP="00BD3AEA">
          <w:pPr>
            <w:pStyle w:val="CVTitle"/>
            <w:spacing w:after="0"/>
          </w:pPr>
          <w:sdt>
            <w:sdtPr>
              <w:rPr>
                <w:color w:val="000000" w:themeColor="text1"/>
              </w:rPr>
              <w:alias w:val="Title"/>
              <w:tag w:val=""/>
              <w:id w:val="37120281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DB5036">
                <w:rPr>
                  <w:color w:val="000000" w:themeColor="text1"/>
                </w:rPr>
                <w:t>AAKASH K</w:t>
              </w:r>
            </w:sdtContent>
          </w:sdt>
          <w:r w:rsidR="00DB5036" w:rsidRPr="00A25505">
            <w:rPr>
              <w:color w:val="000000" w:themeColor="text1"/>
            </w:rPr>
            <w:fldChar w:fldCharType="begin"/>
          </w:r>
          <w:r w:rsidR="00DB5036" w:rsidRPr="00A25505">
            <w:rPr>
              <w:color w:val="000000" w:themeColor="text1"/>
            </w:rPr>
            <w:instrText xml:space="preserve"> DOCPROPERTY  KBR_TitleNumberPrefix  \* MERGEFORMAT </w:instrText>
          </w:r>
          <w:r w:rsidR="00DB5036" w:rsidRPr="00A25505">
            <w:rPr>
              <w:color w:val="000000" w:themeColor="text1"/>
            </w:rPr>
            <w:fldChar w:fldCharType="end"/>
          </w:r>
        </w:p>
      </w:tc>
    </w:tr>
    <w:tr w:rsidR="00DB5036" w14:paraId="17C2F255" w14:textId="77777777" w:rsidTr="00503B68">
      <w:trPr>
        <w:trHeight w:val="57"/>
      </w:trPr>
      <w:tc>
        <w:tcPr>
          <w:tcW w:w="1417" w:type="dxa"/>
          <w:vMerge/>
          <w:shd w:val="clear" w:color="auto" w:fill="auto"/>
        </w:tcPr>
        <w:p w14:paraId="499AF6D4" w14:textId="77777777" w:rsidR="00DB5036" w:rsidRDefault="00DB5036" w:rsidP="00BD3AEA">
          <w:pPr>
            <w:pStyle w:val="Unobtrusive"/>
            <w:spacing w:after="0" w:line="240" w:lineRule="auto"/>
          </w:pPr>
        </w:p>
      </w:tc>
      <w:tc>
        <w:tcPr>
          <w:tcW w:w="283" w:type="dxa"/>
          <w:vMerge/>
        </w:tcPr>
        <w:p w14:paraId="58FC08D8" w14:textId="77777777" w:rsidR="00DB5036" w:rsidRPr="007D0E4D" w:rsidRDefault="00DB5036" w:rsidP="00BD3AEA">
          <w:pPr>
            <w:pStyle w:val="Unobtrusive"/>
            <w:spacing w:after="0" w:line="240" w:lineRule="auto"/>
          </w:pPr>
        </w:p>
      </w:tc>
      <w:tc>
        <w:tcPr>
          <w:tcW w:w="8219" w:type="dxa"/>
          <w:shd w:val="clear" w:color="auto" w:fill="004987"/>
        </w:tcPr>
        <w:p w14:paraId="57EC1A8A" w14:textId="77777777" w:rsidR="00DB5036" w:rsidRPr="00C8022F" w:rsidRDefault="00DB5036" w:rsidP="00BD3AEA">
          <w:pPr>
            <w:pStyle w:val="Unobtrusive"/>
            <w:spacing w:after="0" w:line="240" w:lineRule="auto"/>
          </w:pPr>
        </w:p>
      </w:tc>
    </w:tr>
    <w:tr w:rsidR="00DB5036" w14:paraId="689FC258" w14:textId="77777777" w:rsidTr="00503B68">
      <w:trPr>
        <w:trHeight w:val="28"/>
      </w:trPr>
      <w:tc>
        <w:tcPr>
          <w:tcW w:w="1417" w:type="dxa"/>
          <w:vMerge/>
          <w:shd w:val="clear" w:color="auto" w:fill="auto"/>
        </w:tcPr>
        <w:p w14:paraId="2CD76452" w14:textId="77777777" w:rsidR="00DB5036" w:rsidRDefault="00DB5036" w:rsidP="00BD3AEA">
          <w:pPr>
            <w:pStyle w:val="Unobtrusive"/>
            <w:spacing w:after="0" w:line="240" w:lineRule="auto"/>
          </w:pPr>
        </w:p>
      </w:tc>
      <w:tc>
        <w:tcPr>
          <w:tcW w:w="283" w:type="dxa"/>
          <w:vMerge/>
        </w:tcPr>
        <w:p w14:paraId="5E307587" w14:textId="77777777" w:rsidR="00DB5036" w:rsidRPr="007D0E4D" w:rsidRDefault="00DB5036" w:rsidP="00BD3AEA">
          <w:pPr>
            <w:pStyle w:val="Unobtrusive"/>
            <w:spacing w:after="0" w:line="240" w:lineRule="auto"/>
          </w:pPr>
        </w:p>
      </w:tc>
      <w:tc>
        <w:tcPr>
          <w:tcW w:w="8219" w:type="dxa"/>
          <w:shd w:val="clear" w:color="auto" w:fill="FFDA00" w:themeFill="background2"/>
        </w:tcPr>
        <w:p w14:paraId="0419B0C9" w14:textId="77777777" w:rsidR="00DB5036" w:rsidRPr="00BF7D03" w:rsidRDefault="00DB5036" w:rsidP="00BD3AEA">
          <w:pPr>
            <w:pStyle w:val="Unobtrusive"/>
            <w:spacing w:after="0" w:line="240" w:lineRule="auto"/>
          </w:pPr>
        </w:p>
      </w:tc>
    </w:tr>
  </w:tbl>
  <w:p w14:paraId="53EF9411" w14:textId="77777777" w:rsidR="00DB5036" w:rsidRPr="00FF263D" w:rsidRDefault="00DB5036" w:rsidP="00BD3AEA">
    <w:pPr>
      <w:spacing w:after="0" w:line="240" w:lineRule="auto"/>
      <w:rPr>
        <w:sz w:val="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1" layoutInCell="1" allowOverlap="1" wp14:anchorId="369BB3F3" wp14:editId="0E5351CA">
              <wp:simplePos x="0" y="0"/>
              <wp:positionH relativeFrom="rightMargin">
                <wp:posOffset>-1763395</wp:posOffset>
              </wp:positionH>
              <wp:positionV relativeFrom="margin">
                <wp:posOffset>0</wp:posOffset>
              </wp:positionV>
              <wp:extent cx="0" cy="8136001"/>
              <wp:effectExtent l="0" t="0" r="19050" b="3683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8136001"/>
                      </a:xfrm>
                      <a:prstGeom prst="line">
                        <a:avLst/>
                      </a:prstGeom>
                      <a:ln w="6350"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7F5B865" id="Straight Connector 6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height-percent:0;mso-height-relative:margin" from="-138.85pt,0" to="-138.85pt,6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" strokecolor="#bfbfbf [2412]" strokeweight=".5pt">
              <w10:wrap anchorx="margin" anchory="margin"/>
              <w10:anchorlock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6192" behindDoc="0" locked="1" layoutInCell="1" allowOverlap="1" wp14:anchorId="2D756410" wp14:editId="0B8C7DB3">
              <wp:simplePos x="0" y="0"/>
              <wp:positionH relativeFrom="rightMargin">
                <wp:posOffset>-1619885</wp:posOffset>
              </wp:positionH>
              <wp:positionV relativeFrom="margin">
                <wp:posOffset>1799590</wp:posOffset>
              </wp:positionV>
              <wp:extent cx="1619885" cy="6336116"/>
              <wp:effectExtent l="0" t="0" r="0" b="762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885" cy="633611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8BFB42" w14:textId="77777777" w:rsidR="00DB5036" w:rsidRDefault="00DB5036" w:rsidP="00503B68">
                          <w:pPr>
                            <w:pStyle w:val="CVSideTopTitle"/>
                          </w:pPr>
                        </w:p>
                        <w:p w14:paraId="4F32B272" w14:textId="77777777" w:rsidR="00DB5036" w:rsidRPr="00BF2B83" w:rsidRDefault="00DB5036" w:rsidP="00503B68">
                          <w:pPr>
                            <w:pStyle w:val="CVSideTopTitle"/>
                          </w:pPr>
                          <w:r w:rsidRPr="00BF2B83">
                            <w:t>Senior Roles</w:t>
                          </w:r>
                        </w:p>
                        <w:p w14:paraId="66F4A458" w14:textId="0B042003" w:rsidR="00DB5036" w:rsidRPr="00BF2B83" w:rsidRDefault="004361D2" w:rsidP="009C405B">
                          <w:pPr>
                            <w:pStyle w:val="CVSideContent"/>
                          </w:pPr>
                          <w:r>
                            <w:t>NIL</w:t>
                          </w:r>
                        </w:p>
                        <w:p w14:paraId="584C908B" w14:textId="77777777" w:rsidR="00113420" w:rsidRDefault="00113420" w:rsidP="00113420">
                          <w:pPr>
                            <w:pStyle w:val="CVSideTitle"/>
                          </w:pPr>
                          <w:r>
                            <w:t>Qualifications &amp; Memberships</w:t>
                          </w:r>
                        </w:p>
                        <w:p w14:paraId="21AC8E07" w14:textId="77777777" w:rsidR="00DB5036" w:rsidRDefault="00DB5036" w:rsidP="009C405B">
                          <w:pPr>
                            <w:pStyle w:val="CVSideContent"/>
                          </w:pPr>
                          <w:r>
                            <w:t>B.E. Mechanical Engineering</w:t>
                          </w:r>
                        </w:p>
                        <w:p w14:paraId="4ADA3854" w14:textId="77777777" w:rsidR="00113420" w:rsidRDefault="00113420" w:rsidP="00113420">
                          <w:pPr>
                            <w:pStyle w:val="CVSideTitle"/>
                          </w:pPr>
                          <w:r>
                            <w:t>Market Sectors</w:t>
                          </w:r>
                        </w:p>
                        <w:p w14:paraId="3A7CE024" w14:textId="2221F1ED" w:rsidR="00EA3DCD" w:rsidRPr="00EA3DCD" w:rsidRDefault="00B15C20" w:rsidP="00EA3DCD">
                          <w:pPr>
                            <w:pStyle w:val="CVSideContent"/>
                          </w:pPr>
                          <w:r w:rsidRPr="00EA3DCD">
                            <w:t>Oil &amp; Gas</w:t>
                          </w:r>
                          <w:r>
                            <w:t xml:space="preserve"> (Onshore and Offshore)</w:t>
                          </w:r>
                        </w:p>
                        <w:p w14:paraId="700D5747" w14:textId="77777777" w:rsidR="00113420" w:rsidRDefault="00113420" w:rsidP="00503B68">
                          <w:pPr>
                            <w:pStyle w:val="CVSideConten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75641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-127.55pt;margin-top:141.7pt;width:127.55pt;height:498.9pt;z-index:2516561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" filled="f" stroked="f" strokeweight=".5pt">
              <v:textbox inset="0,0,0,0">
                <w:txbxContent>
                  <w:p w14:paraId="028BFB42" w14:textId="77777777" w:rsidR="00DB5036" w:rsidRDefault="00DB5036" w:rsidP="00503B68">
                    <w:pPr>
                      <w:pStyle w:val="CVSideTopTitle"/>
                    </w:pPr>
                  </w:p>
                  <w:p w14:paraId="4F32B272" w14:textId="77777777" w:rsidR="00DB5036" w:rsidRPr="00BF2B83" w:rsidRDefault="00DB5036" w:rsidP="00503B68">
                    <w:pPr>
                      <w:pStyle w:val="CVSideTopTitle"/>
                    </w:pPr>
                    <w:r w:rsidRPr="00BF2B83">
                      <w:t>Senior Roles</w:t>
                    </w:r>
                  </w:p>
                  <w:p w14:paraId="66F4A458" w14:textId="0B042003" w:rsidR="00DB5036" w:rsidRPr="00BF2B83" w:rsidRDefault="004361D2" w:rsidP="009C405B">
                    <w:pPr>
                      <w:pStyle w:val="CVSideContent"/>
                    </w:pPr>
                    <w:r>
                      <w:t>NIL</w:t>
                    </w:r>
                  </w:p>
                  <w:p w14:paraId="584C908B" w14:textId="77777777" w:rsidR="00113420" w:rsidRDefault="00113420" w:rsidP="00113420">
                    <w:pPr>
                      <w:pStyle w:val="CVSideTitle"/>
                    </w:pPr>
                    <w:r>
                      <w:t>Qualifications &amp; Memberships</w:t>
                    </w:r>
                  </w:p>
                  <w:p w14:paraId="21AC8E07" w14:textId="77777777" w:rsidR="00DB5036" w:rsidRDefault="00DB5036" w:rsidP="009C405B">
                    <w:pPr>
                      <w:pStyle w:val="CVSideContent"/>
                    </w:pPr>
                    <w:r>
                      <w:t>B.E. Mechanical Engineering</w:t>
                    </w:r>
                  </w:p>
                  <w:p w14:paraId="4ADA3854" w14:textId="77777777" w:rsidR="00113420" w:rsidRDefault="00113420" w:rsidP="00113420">
                    <w:pPr>
                      <w:pStyle w:val="CVSideTitle"/>
                    </w:pPr>
                    <w:r>
                      <w:t>Market Sectors</w:t>
                    </w:r>
                  </w:p>
                  <w:p w14:paraId="3A7CE024" w14:textId="2221F1ED" w:rsidR="00EA3DCD" w:rsidRPr="00EA3DCD" w:rsidRDefault="00B15C20" w:rsidP="00EA3DCD">
                    <w:pPr>
                      <w:pStyle w:val="CVSideContent"/>
                    </w:pPr>
                    <w:r w:rsidRPr="00EA3DCD">
                      <w:t>Oil &amp; Gas</w:t>
                    </w:r>
                    <w:r>
                      <w:t xml:space="preserve"> (Onshore and Offshore)</w:t>
                    </w:r>
                  </w:p>
                  <w:p w14:paraId="700D5747" w14:textId="77777777" w:rsidR="00113420" w:rsidRDefault="00113420" w:rsidP="00503B68">
                    <w:pPr>
                      <w:pStyle w:val="CVSideContent"/>
                    </w:pP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3120" behindDoc="1" locked="1" layoutInCell="1" allowOverlap="1" wp14:anchorId="27BF053C" wp14:editId="66389407">
              <wp:simplePos x="0" y="0"/>
              <wp:positionH relativeFrom="rightMargin">
                <wp:posOffset>-1799590</wp:posOffset>
              </wp:positionH>
              <wp:positionV relativeFrom="margin">
                <wp:posOffset>0</wp:posOffset>
              </wp:positionV>
              <wp:extent cx="1799590" cy="8136001"/>
              <wp:effectExtent l="0" t="0" r="0" b="0"/>
              <wp:wrapTight wrapText="bothSides">
                <wp:wrapPolygon edited="0">
                  <wp:start x="0" y="0"/>
                  <wp:lineTo x="0" y="21546"/>
                  <wp:lineTo x="21265" y="21546"/>
                  <wp:lineTo x="21265" y="0"/>
                  <wp:lineTo x="0" y="0"/>
                </wp:wrapPolygon>
              </wp:wrapTight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9590" cy="8136001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F5ACB4" id="Rectangle 1" o:spid="_x0000_s1026" style="position:absolute;margin-left:-141.7pt;margin-top:0;width:141.7pt;height:640.65pt;z-index:-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" fillcolor="white [3212]" stroked="f" strokeweight="2pt">
              <w10:wrap type="tight" anchorx="margin" anchory="margin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E8B05B" w14:textId="77777777" w:rsidR="00B75DAE" w:rsidRDefault="00B75DAE" w:rsidP="00B24D94">
    <w:pPr>
      <w:pStyle w:val="Unobtrusive"/>
    </w:pPr>
  </w:p>
  <w:tbl>
    <w:tblPr>
      <w:tblStyle w:val="TableGrid"/>
      <w:tblW w:w="1485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17"/>
      <w:gridCol w:w="283"/>
      <w:gridCol w:w="13155"/>
    </w:tblGrid>
    <w:tr w:rsidR="00B75DAE" w14:paraId="6B121609" w14:textId="77777777" w:rsidTr="00CC227E">
      <w:trPr>
        <w:trHeight w:val="340"/>
      </w:trPr>
      <w:tc>
        <w:tcPr>
          <w:tcW w:w="1417" w:type="dxa"/>
          <w:shd w:val="clear" w:color="auto" w:fill="auto"/>
        </w:tcPr>
        <w:p w14:paraId="79C248A1" w14:textId="77777777" w:rsidR="00B75DAE" w:rsidRDefault="00B75DAE" w:rsidP="00B46AB3">
          <w:pPr>
            <w:pStyle w:val="Unobtrusive"/>
            <w:spacing w:after="0" w:line="240" w:lineRule="auto"/>
            <w:rPr>
              <w:noProof/>
              <w:lang w:eastAsia="en-GB"/>
            </w:rPr>
          </w:pPr>
        </w:p>
      </w:tc>
      <w:tc>
        <w:tcPr>
          <w:tcW w:w="283" w:type="dxa"/>
        </w:tcPr>
        <w:p w14:paraId="2D6943D3" w14:textId="77777777" w:rsidR="00B75DAE" w:rsidRPr="00B46AB3" w:rsidRDefault="00B75DAE" w:rsidP="00B46AB3">
          <w:pPr>
            <w:pStyle w:val="Unobtrusive"/>
            <w:spacing w:after="0" w:line="240" w:lineRule="auto"/>
          </w:pPr>
        </w:p>
      </w:tc>
      <w:tc>
        <w:tcPr>
          <w:tcW w:w="13153" w:type="dxa"/>
        </w:tcPr>
        <w:p w14:paraId="3A5BB3EB" w14:textId="7107BBEB" w:rsidR="00B75DAE" w:rsidRDefault="009C405B" w:rsidP="00FD3793">
          <w:pPr>
            <w:pStyle w:val="KBRHeaderBlurb"/>
          </w:pPr>
          <w:fldSimple w:instr=" DOCPROPERTY  KBR_AdditionalHeader  \* MERGEFORMAT ">
            <w:r>
              <w:t>Additional Header (If Required)</w:t>
            </w:r>
          </w:fldSimple>
        </w:p>
      </w:tc>
    </w:tr>
    <w:tr w:rsidR="00B75DAE" w14:paraId="414EC2EA" w14:textId="77777777" w:rsidTr="00CC227E">
      <w:trPr>
        <w:trHeight w:val="1134"/>
      </w:trPr>
      <w:tc>
        <w:tcPr>
          <w:tcW w:w="1417" w:type="dxa"/>
          <w:vMerge w:val="restart"/>
          <w:shd w:val="clear" w:color="auto" w:fill="auto"/>
        </w:tcPr>
        <w:p w14:paraId="2FE4450A" w14:textId="77777777" w:rsidR="00B75DAE" w:rsidRDefault="00B75DAE" w:rsidP="00AD2B68">
          <w:pPr>
            <w:pStyle w:val="HeaderTitle"/>
            <w:spacing w:after="0" w:line="240" w:lineRule="auto"/>
          </w:pPr>
          <w:r w:rsidRPr="00E26020">
            <w:rPr>
              <w:noProof/>
              <w:lang w:eastAsia="en-GB"/>
            </w:rPr>
            <w:drawing>
              <wp:inline distT="0" distB="0" distL="0" distR="0" wp14:anchorId="27F1A8BD" wp14:editId="7CE323A3">
                <wp:extent cx="670560" cy="770400"/>
                <wp:effectExtent l="0" t="0" r="0" b="0"/>
                <wp:docPr id="9" name="Picture 9" descr="\\lonfile300\data$\GRAN_COMMON\RSE\Users\DJL\Templates\KBR Proposals Templates\New Branding 2019\Thicker BLUE SQUARES OUTLIN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lonfile300\data$\GRAN_COMMON\RSE\Users\DJL\Templates\KBR Proposals Templates\New Branding 2019\Thicker BLUE SQUARES OUTLINES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7920" b="-487"/>
                        <a:stretch/>
                      </pic:blipFill>
                      <pic:spPr bwMode="auto">
                        <a:xfrm>
                          <a:off x="0" y="0"/>
                          <a:ext cx="671219" cy="7711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" w:type="dxa"/>
          <w:vMerge w:val="restart"/>
        </w:tcPr>
        <w:p w14:paraId="63396E84" w14:textId="77777777" w:rsidR="00B75DAE" w:rsidRPr="00A25505" w:rsidRDefault="00B75DAE" w:rsidP="00BF7D03">
          <w:pPr>
            <w:pStyle w:val="Unobtrusive"/>
          </w:pPr>
        </w:p>
      </w:tc>
      <w:tc>
        <w:tcPr>
          <w:tcW w:w="13153" w:type="dxa"/>
        </w:tcPr>
        <w:p w14:paraId="2D51AEA6" w14:textId="77777777" w:rsidR="00B75DAE" w:rsidRPr="00A25505" w:rsidRDefault="00B75DAE" w:rsidP="00C233EB">
          <w:pPr>
            <w:pStyle w:val="CVTitle"/>
            <w:spacing w:after="0"/>
          </w:pPr>
          <w:r w:rsidRPr="00A25505">
            <w:t>CV</w:t>
          </w:r>
        </w:p>
        <w:p w14:paraId="31A5D0FA" w14:textId="5E88B628" w:rsidR="00B75DAE" w:rsidRPr="00A25505" w:rsidRDefault="00B75DAE" w:rsidP="00C233EB">
          <w:pPr>
            <w:pStyle w:val="CVTitle"/>
            <w:spacing w:after="0"/>
          </w:pPr>
          <w:r w:rsidRPr="00A25505">
            <w:rPr>
              <w:color w:val="000000" w:themeColor="text1"/>
            </w:rPr>
            <w:fldChar w:fldCharType="begin"/>
          </w:r>
          <w:r w:rsidRPr="00A25505">
            <w:rPr>
              <w:color w:val="000000" w:themeColor="text1"/>
            </w:rPr>
            <w:instrText xml:space="preserve"> DOCPROPERTY  KBR_TitleNumberPrefix  \* MERGEFORMAT </w:instrText>
          </w:r>
          <w:r w:rsidRPr="00A25505">
            <w:rPr>
              <w:color w:val="000000" w:themeColor="text1"/>
            </w:rPr>
            <w:fldChar w:fldCharType="end"/>
          </w:r>
          <w:sdt>
            <w:sdtPr>
              <w:rPr>
                <w:color w:val="000000" w:themeColor="text1"/>
              </w:rPr>
              <w:alias w:val="Title"/>
              <w:tag w:val=""/>
              <w:id w:val="2094359328"/>
              <w:placeholder>
                <w:docPart w:val="62725CC9F409441FA0D1405F6A1B473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A464F">
                <w:rPr>
                  <w:color w:val="000000" w:themeColor="text1"/>
                </w:rPr>
                <w:t>AAKASH K</w:t>
              </w:r>
            </w:sdtContent>
          </w:sdt>
        </w:p>
      </w:tc>
    </w:tr>
    <w:tr w:rsidR="00B75DAE" w14:paraId="284FBA2E" w14:textId="77777777" w:rsidTr="00CC227E">
      <w:trPr>
        <w:trHeight w:val="57"/>
      </w:trPr>
      <w:tc>
        <w:tcPr>
          <w:tcW w:w="1417" w:type="dxa"/>
          <w:vMerge/>
          <w:shd w:val="clear" w:color="auto" w:fill="auto"/>
        </w:tcPr>
        <w:p w14:paraId="0598586A" w14:textId="77777777" w:rsidR="00B75DAE" w:rsidRDefault="00B75DAE" w:rsidP="001B4063">
          <w:pPr>
            <w:pStyle w:val="Unobtrusive"/>
            <w:spacing w:after="0" w:line="240" w:lineRule="auto"/>
          </w:pPr>
        </w:p>
      </w:tc>
      <w:tc>
        <w:tcPr>
          <w:tcW w:w="283" w:type="dxa"/>
          <w:vMerge/>
        </w:tcPr>
        <w:p w14:paraId="40847FF9" w14:textId="77777777" w:rsidR="00B75DAE" w:rsidRPr="007D0E4D" w:rsidRDefault="00B75DAE" w:rsidP="001B4063">
          <w:pPr>
            <w:pStyle w:val="Unobtrusive"/>
            <w:spacing w:after="0" w:line="240" w:lineRule="auto"/>
          </w:pPr>
        </w:p>
      </w:tc>
      <w:tc>
        <w:tcPr>
          <w:tcW w:w="13153" w:type="dxa"/>
          <w:shd w:val="clear" w:color="auto" w:fill="004987"/>
        </w:tcPr>
        <w:p w14:paraId="362E4667" w14:textId="77777777" w:rsidR="00B75DAE" w:rsidRPr="00C8022F" w:rsidRDefault="00B75DAE" w:rsidP="00C8022F">
          <w:pPr>
            <w:pStyle w:val="Unobtrusive"/>
            <w:spacing w:after="0" w:line="240" w:lineRule="auto"/>
          </w:pPr>
        </w:p>
      </w:tc>
    </w:tr>
    <w:tr w:rsidR="00B75DAE" w14:paraId="57E548F8" w14:textId="77777777" w:rsidTr="00CC227E">
      <w:trPr>
        <w:trHeight w:val="28"/>
      </w:trPr>
      <w:tc>
        <w:tcPr>
          <w:tcW w:w="1417" w:type="dxa"/>
          <w:vMerge/>
          <w:shd w:val="clear" w:color="auto" w:fill="auto"/>
        </w:tcPr>
        <w:p w14:paraId="15A64B9C" w14:textId="77777777" w:rsidR="00B75DAE" w:rsidRDefault="00B75DAE" w:rsidP="001B4063">
          <w:pPr>
            <w:pStyle w:val="Unobtrusive"/>
            <w:spacing w:after="0" w:line="240" w:lineRule="auto"/>
          </w:pPr>
        </w:p>
      </w:tc>
      <w:tc>
        <w:tcPr>
          <w:tcW w:w="283" w:type="dxa"/>
          <w:vMerge/>
        </w:tcPr>
        <w:p w14:paraId="27AF4B6F" w14:textId="77777777" w:rsidR="00B75DAE" w:rsidRPr="007D0E4D" w:rsidRDefault="00B75DAE" w:rsidP="001B4063">
          <w:pPr>
            <w:pStyle w:val="Unobtrusive"/>
            <w:spacing w:after="0" w:line="240" w:lineRule="auto"/>
          </w:pPr>
        </w:p>
      </w:tc>
      <w:tc>
        <w:tcPr>
          <w:tcW w:w="13153" w:type="dxa"/>
          <w:shd w:val="clear" w:color="auto" w:fill="FFDA00" w:themeFill="background2"/>
        </w:tcPr>
        <w:p w14:paraId="0AED97CD" w14:textId="77777777" w:rsidR="00B75DAE" w:rsidRPr="00BF7D03" w:rsidRDefault="00B75DAE" w:rsidP="00C8022F">
          <w:pPr>
            <w:pStyle w:val="Unobtrusive"/>
            <w:spacing w:after="0" w:line="240" w:lineRule="auto"/>
          </w:pPr>
        </w:p>
      </w:tc>
    </w:tr>
  </w:tbl>
  <w:p w14:paraId="122D4676" w14:textId="77777777" w:rsidR="00B75DAE" w:rsidRPr="00FF263D" w:rsidRDefault="00B75DAE" w:rsidP="00624534">
    <w:pPr>
      <w:spacing w:after="0" w:line="240" w:lineRule="auto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359B9"/>
    <w:multiLevelType w:val="hybridMultilevel"/>
    <w:tmpl w:val="8694528E"/>
    <w:lvl w:ilvl="0" w:tplc="707470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808080" w:themeColor="background1" w:themeShade="8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A517E"/>
    <w:multiLevelType w:val="hybridMultilevel"/>
    <w:tmpl w:val="20ACE3E6"/>
    <w:lvl w:ilvl="0" w:tplc="08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" w15:restartNumberingAfterBreak="0">
    <w:nsid w:val="0D175CAF"/>
    <w:multiLevelType w:val="hybridMultilevel"/>
    <w:tmpl w:val="AB0EB64C"/>
    <w:lvl w:ilvl="0" w:tplc="08A26D1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71EB0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982C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06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DE71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C29D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9E25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0AD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1A4C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D2991"/>
    <w:multiLevelType w:val="hybridMultilevel"/>
    <w:tmpl w:val="D4D0AEE8"/>
    <w:lvl w:ilvl="0" w:tplc="A03A803C">
      <w:start w:val="1"/>
      <w:numFmt w:val="bullet"/>
      <w:lvlText w:val="·"/>
      <w:lvlJc w:val="left"/>
      <w:pPr>
        <w:ind w:left="2520" w:hanging="360"/>
      </w:pPr>
      <w:rPr>
        <w:rFonts w:ascii="Symbol" w:hAnsi="Symbol" w:hint="default"/>
      </w:rPr>
    </w:lvl>
    <w:lvl w:ilvl="1" w:tplc="E6F289B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BA68A16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8C2AB9D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8C2BD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4BF4290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F8C62C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968A1B8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AD4A954E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7E13D00"/>
    <w:multiLevelType w:val="multilevel"/>
    <w:tmpl w:val="EF44961E"/>
    <w:lvl w:ilvl="0">
      <w:start w:val="1"/>
      <w:numFmt w:val="decimal"/>
      <w:pStyle w:val="Heading1"/>
      <w:lvlText w:val="%1"/>
      <w:lvlJc w:val="right"/>
      <w:pPr>
        <w:tabs>
          <w:tab w:val="num" w:pos="1701"/>
        </w:tabs>
        <w:ind w:left="1701" w:hanging="283"/>
      </w:pPr>
      <w:rPr>
        <w:rFonts w:ascii="MrEavesXLModOT-Bold" w:hAnsi="MrEavesXLModOT-Bold" w:hint="default"/>
        <w:b w:val="0"/>
        <w:i w:val="0"/>
        <w:color w:val="00205C" w:themeColor="accent2"/>
        <w:sz w:val="40"/>
      </w:rPr>
    </w:lvl>
    <w:lvl w:ilvl="1">
      <w:start w:val="1"/>
      <w:numFmt w:val="decimal"/>
      <w:pStyle w:val="Heading2"/>
      <w:lvlText w:val="%1.%2"/>
      <w:lvlJc w:val="right"/>
      <w:pPr>
        <w:tabs>
          <w:tab w:val="num" w:pos="1701"/>
        </w:tabs>
        <w:ind w:left="1701" w:hanging="283"/>
      </w:pPr>
      <w:rPr>
        <w:rFonts w:ascii="MrEavesXLModOT-Bold" w:hAnsi="MrEavesXLModOT-Bold" w:hint="default"/>
        <w:b w:val="0"/>
        <w:i w:val="0"/>
        <w:color w:val="00205C" w:themeColor="accent2"/>
        <w:sz w:val="36"/>
        <w:szCs w:val="36"/>
      </w:rPr>
    </w:lvl>
    <w:lvl w:ilvl="2">
      <w:start w:val="1"/>
      <w:numFmt w:val="decimal"/>
      <w:pStyle w:val="Heading3"/>
      <w:lvlText w:val="%1.%2.%3"/>
      <w:lvlJc w:val="right"/>
      <w:pPr>
        <w:tabs>
          <w:tab w:val="num" w:pos="1701"/>
        </w:tabs>
        <w:ind w:left="1701" w:hanging="283"/>
      </w:pPr>
      <w:rPr>
        <w:rFonts w:ascii="MrEavesXLModOT-Bold" w:hAnsi="MrEavesXLModOT-Bold" w:hint="default"/>
        <w:b w:val="0"/>
        <w:i w:val="0"/>
        <w:color w:val="00205C" w:themeColor="accent2"/>
        <w:sz w:val="32"/>
        <w:szCs w:val="32"/>
      </w:rPr>
    </w:lvl>
    <w:lvl w:ilvl="3">
      <w:start w:val="1"/>
      <w:numFmt w:val="decimal"/>
      <w:pStyle w:val="Heading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A9499A"/>
    <w:multiLevelType w:val="hybridMultilevel"/>
    <w:tmpl w:val="136EAE3E"/>
    <w:lvl w:ilvl="0" w:tplc="442A642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808080"/>
      </w:rPr>
    </w:lvl>
    <w:lvl w:ilvl="1" w:tplc="9CD086EE">
      <w:start w:val="1"/>
      <w:numFmt w:val="bullet"/>
      <w:lvlText w:val="-"/>
      <w:lvlJc w:val="left"/>
      <w:pPr>
        <w:ind w:left="1080" w:hanging="360"/>
      </w:pPr>
      <w:rPr>
        <w:rFonts w:ascii="Symbol" w:hAnsi="Symbol" w:hint="default"/>
        <w:color w:val="FF0000"/>
      </w:rPr>
    </w:lvl>
    <w:lvl w:ilvl="2" w:tplc="B906950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DF2D2CE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1A8AE62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380F140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1F2BE38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F72FB34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A75E58B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1D3221"/>
    <w:multiLevelType w:val="multilevel"/>
    <w:tmpl w:val="D674A1D2"/>
    <w:lvl w:ilvl="0">
      <w:start w:val="1"/>
      <w:numFmt w:val="bulle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 w:hint="default"/>
        <w:b w:val="0"/>
        <w:i w:val="0"/>
        <w:color w:val="808080"/>
        <w:sz w:val="24"/>
      </w:rPr>
    </w:lvl>
    <w:lvl w:ilvl="1">
      <w:start w:val="1"/>
      <w:numFmt w:val="bullet"/>
      <w:lvlText w:val="-"/>
      <w:lvlJc w:val="left"/>
      <w:pPr>
        <w:tabs>
          <w:tab w:val="num" w:pos="567"/>
        </w:tabs>
        <w:ind w:left="567" w:hanging="284"/>
      </w:pPr>
      <w:rPr>
        <w:rFonts w:ascii="Symbol" w:hAnsi="Symbol" w:hint="default"/>
        <w:b/>
        <w:i w:val="0"/>
        <w:color w:val="FF0000"/>
        <w:sz w:val="24"/>
      </w:rPr>
    </w:lvl>
    <w:lvl w:ilvl="2">
      <w:start w:val="1"/>
      <w:numFmt w:val="bullet"/>
      <w:lvlText w:val="▪"/>
      <w:lvlJc w:val="left"/>
      <w:pPr>
        <w:tabs>
          <w:tab w:val="num" w:pos="283"/>
        </w:tabs>
        <w:ind w:left="283" w:hanging="283"/>
      </w:pPr>
      <w:rPr>
        <w:rFonts w:ascii="Calibri" w:hAnsi="Calibri" w:hint="default"/>
        <w:b w:val="0"/>
        <w:i w:val="0"/>
        <w:color w:val="5799CA" w:themeColor="accent1" w:themeShade="BF"/>
        <w:sz w:val="28"/>
      </w:rPr>
    </w:lvl>
    <w:lvl w:ilvl="3">
      <w:start w:val="1"/>
      <w:numFmt w:val="bullet"/>
      <w:lvlText w:val=""/>
      <w:lvlJc w:val="left"/>
      <w:pPr>
        <w:tabs>
          <w:tab w:val="num" w:pos="567"/>
        </w:tabs>
        <w:ind w:left="567" w:hanging="284"/>
      </w:pPr>
      <w:rPr>
        <w:rFonts w:ascii="Symbol" w:hAnsi="Symbol" w:hint="default"/>
        <w:b/>
        <w:i w:val="0"/>
        <w:color w:val="auto"/>
        <w:sz w:val="2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9597D2D"/>
    <w:multiLevelType w:val="multilevel"/>
    <w:tmpl w:val="EF44961E"/>
    <w:lvl w:ilvl="0">
      <w:start w:val="1"/>
      <w:numFmt w:val="decimal"/>
      <w:lvlText w:val="%1"/>
      <w:lvlJc w:val="right"/>
      <w:pPr>
        <w:tabs>
          <w:tab w:val="num" w:pos="1701"/>
        </w:tabs>
        <w:ind w:left="1701" w:hanging="283"/>
      </w:pPr>
      <w:rPr>
        <w:rFonts w:ascii="MrEavesXLModOT-Bold" w:hAnsi="MrEavesXLModOT-Bold" w:hint="default"/>
        <w:b w:val="0"/>
        <w:i w:val="0"/>
        <w:color w:val="00205C" w:themeColor="accent2"/>
        <w:sz w:val="40"/>
      </w:rPr>
    </w:lvl>
    <w:lvl w:ilvl="1">
      <w:start w:val="1"/>
      <w:numFmt w:val="decimal"/>
      <w:lvlText w:val="%1.%2"/>
      <w:lvlJc w:val="right"/>
      <w:pPr>
        <w:tabs>
          <w:tab w:val="num" w:pos="1701"/>
        </w:tabs>
        <w:ind w:left="1701" w:hanging="283"/>
      </w:pPr>
      <w:rPr>
        <w:rFonts w:ascii="MrEavesXLModOT-Bold" w:hAnsi="MrEavesXLModOT-Bold" w:hint="default"/>
        <w:b w:val="0"/>
        <w:i w:val="0"/>
        <w:color w:val="00205C" w:themeColor="accent2"/>
        <w:sz w:val="36"/>
        <w:szCs w:val="36"/>
      </w:rPr>
    </w:lvl>
    <w:lvl w:ilvl="2">
      <w:start w:val="1"/>
      <w:numFmt w:val="decimal"/>
      <w:lvlText w:val="%1.%2.%3"/>
      <w:lvlJc w:val="right"/>
      <w:pPr>
        <w:tabs>
          <w:tab w:val="num" w:pos="1701"/>
        </w:tabs>
        <w:ind w:left="1701" w:hanging="283"/>
      </w:pPr>
      <w:rPr>
        <w:rFonts w:ascii="MrEavesXLModOT-Bold" w:hAnsi="MrEavesXLModOT-Bold" w:hint="default"/>
        <w:b w:val="0"/>
        <w:i w:val="0"/>
        <w:color w:val="00205C" w:themeColor="accent2"/>
        <w:sz w:val="32"/>
        <w:szCs w:val="3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9B95A5B"/>
    <w:multiLevelType w:val="hybridMultilevel"/>
    <w:tmpl w:val="504CC530"/>
    <w:lvl w:ilvl="0" w:tplc="08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9" w15:restartNumberingAfterBreak="0">
    <w:nsid w:val="2E0E00ED"/>
    <w:multiLevelType w:val="multilevel"/>
    <w:tmpl w:val="98407E44"/>
    <w:name w:val="KBRNumberedList"/>
    <w:lvl w:ilvl="0">
      <w:start w:val="1"/>
      <w:numFmt w:val="decimal"/>
      <w:pStyle w:val="KBRNumberedList"/>
      <w:lvlText w:val="%1."/>
      <w:lvlJc w:val="left"/>
      <w:pPr>
        <w:tabs>
          <w:tab w:val="num" w:pos="2126"/>
        </w:tabs>
        <w:ind w:left="2126" w:hanging="425"/>
      </w:pPr>
      <w:rPr>
        <w:rFonts w:ascii="MrEavesXLModOT-Reg" w:hAnsi="MrEavesXLModOT-Reg" w:hint="default"/>
        <w:b w:val="0"/>
        <w:i w:val="0"/>
        <w:color w:val="auto"/>
        <w:sz w:val="20"/>
      </w:rPr>
    </w:lvl>
    <w:lvl w:ilvl="1">
      <w:start w:val="1"/>
      <w:numFmt w:val="lowerLetter"/>
      <w:pStyle w:val="KBRNumberedList2"/>
      <w:lvlText w:val="%2."/>
      <w:lvlJc w:val="left"/>
      <w:pPr>
        <w:tabs>
          <w:tab w:val="num" w:pos="2551"/>
        </w:tabs>
        <w:ind w:left="2551" w:hanging="425"/>
      </w:pPr>
      <w:rPr>
        <w:rFonts w:ascii="MrEavesXLModOT-Reg" w:hAnsi="MrEavesXLModOT-Reg" w:hint="default"/>
        <w:b w:val="0"/>
        <w:i w:val="0"/>
        <w:color w:val="auto"/>
        <w:sz w:val="20"/>
      </w:rPr>
    </w:lvl>
    <w:lvl w:ilvl="2">
      <w:start w:val="1"/>
      <w:numFmt w:val="bullet"/>
      <w:lvlText w:val="▪"/>
      <w:lvlJc w:val="left"/>
      <w:pPr>
        <w:tabs>
          <w:tab w:val="num" w:pos="2976"/>
        </w:tabs>
        <w:ind w:left="2976" w:hanging="425"/>
      </w:pPr>
      <w:rPr>
        <w:rFonts w:ascii="Calibri" w:hAnsi="Calibri" w:hint="default"/>
        <w:b w:val="0"/>
        <w:i w:val="0"/>
        <w:color w:val="5799CA" w:themeColor="accent1" w:themeShade="BF"/>
        <w:sz w:val="28"/>
      </w:rPr>
    </w:lvl>
    <w:lvl w:ilvl="3">
      <w:start w:val="1"/>
      <w:numFmt w:val="bullet"/>
      <w:lvlText w:val=""/>
      <w:lvlJc w:val="left"/>
      <w:pPr>
        <w:tabs>
          <w:tab w:val="num" w:pos="3401"/>
        </w:tabs>
        <w:ind w:left="3401" w:hanging="425"/>
      </w:pPr>
      <w:rPr>
        <w:rFonts w:ascii="Symbol" w:hAnsi="Symbol" w:hint="default"/>
        <w:b/>
        <w:i w:val="0"/>
        <w:color w:val="808080" w:themeColor="background1" w:themeShade="80"/>
        <w:sz w:val="20"/>
      </w:rPr>
    </w:lvl>
    <w:lvl w:ilvl="4">
      <w:start w:val="1"/>
      <w:numFmt w:val="lowerLetter"/>
      <w:lvlText w:val="(%5)"/>
      <w:lvlJc w:val="left"/>
      <w:pPr>
        <w:tabs>
          <w:tab w:val="num" w:pos="3826"/>
        </w:tabs>
        <w:ind w:left="38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251"/>
        </w:tabs>
        <w:ind w:left="425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76"/>
        </w:tabs>
        <w:ind w:left="467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101"/>
        </w:tabs>
        <w:ind w:left="51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526"/>
        </w:tabs>
        <w:ind w:left="5526" w:hanging="425"/>
      </w:pPr>
      <w:rPr>
        <w:rFonts w:hint="default"/>
      </w:rPr>
    </w:lvl>
  </w:abstractNum>
  <w:abstractNum w:abstractNumId="10" w15:restartNumberingAfterBreak="0">
    <w:nsid w:val="2E0F3B07"/>
    <w:multiLevelType w:val="hybridMultilevel"/>
    <w:tmpl w:val="94948C18"/>
    <w:lvl w:ilvl="0" w:tplc="1006291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D30A9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FAC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1EDB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1E6A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6E4C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8CED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1AAD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8A9E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7C71AE"/>
    <w:multiLevelType w:val="multilevel"/>
    <w:tmpl w:val="86AA9A5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ascii="Arial Black" w:hAnsi="Arial Black" w:hint="default"/>
        <w:b w:val="0"/>
        <w:i w:val="0"/>
        <w:color w:val="FFFFFF"/>
        <w:sz w:val="32"/>
      </w:rPr>
    </w:lvl>
    <w:lvl w:ilvl="1">
      <w:start w:val="1"/>
      <w:numFmt w:val="decimal"/>
      <w:lvlText w:val="%1.%2"/>
      <w:lvlJc w:val="right"/>
      <w:pPr>
        <w:tabs>
          <w:tab w:val="num" w:pos="0"/>
        </w:tabs>
        <w:ind w:left="0" w:hanging="283"/>
      </w:pPr>
      <w:rPr>
        <w:rFonts w:ascii="Arial Black" w:hAnsi="Arial Black" w:hint="default"/>
        <w:b w:val="0"/>
        <w:i w:val="0"/>
        <w:color w:val="808080"/>
        <w:sz w:val="26"/>
      </w:rPr>
    </w:lvl>
    <w:lvl w:ilvl="2">
      <w:start w:val="1"/>
      <w:numFmt w:val="decimal"/>
      <w:lvlText w:val="%1.%2.%3"/>
      <w:lvlJc w:val="right"/>
      <w:pPr>
        <w:tabs>
          <w:tab w:val="num" w:pos="0"/>
        </w:tabs>
        <w:ind w:left="0" w:hanging="283"/>
      </w:pPr>
      <w:rPr>
        <w:rFonts w:ascii="Arial Black" w:hAnsi="Arial Black" w:hint="default"/>
        <w:b w:val="0"/>
        <w:i w:val="0"/>
        <w:color w:val="808080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7FA22F7"/>
    <w:multiLevelType w:val="hybridMultilevel"/>
    <w:tmpl w:val="3D16CB6C"/>
    <w:lvl w:ilvl="0" w:tplc="A964105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054A5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A68D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F2A2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E05A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5800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32B9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F4C3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7AD6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AB5F11"/>
    <w:multiLevelType w:val="multilevel"/>
    <w:tmpl w:val="DE52955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ascii="Arial Black" w:hAnsi="Arial Black" w:hint="default"/>
        <w:b w:val="0"/>
        <w:i w:val="0"/>
        <w:color w:val="808080"/>
        <w:sz w:val="32"/>
        <w:szCs w:val="32"/>
      </w:rPr>
    </w:lvl>
    <w:lvl w:ilvl="1">
      <w:start w:val="1"/>
      <w:numFmt w:val="decimal"/>
      <w:lvlText w:val="%1.%2"/>
      <w:lvlJc w:val="right"/>
      <w:pPr>
        <w:tabs>
          <w:tab w:val="num" w:pos="0"/>
        </w:tabs>
        <w:ind w:left="0" w:hanging="283"/>
      </w:pPr>
      <w:rPr>
        <w:rFonts w:ascii="Arial Black" w:hAnsi="Arial Black" w:hint="default"/>
        <w:b w:val="0"/>
        <w:i w:val="0"/>
        <w:color w:val="808080"/>
        <w:sz w:val="26"/>
      </w:rPr>
    </w:lvl>
    <w:lvl w:ilvl="2">
      <w:start w:val="1"/>
      <w:numFmt w:val="decimal"/>
      <w:lvlText w:val="%1.%2.%3"/>
      <w:lvlJc w:val="right"/>
      <w:pPr>
        <w:tabs>
          <w:tab w:val="num" w:pos="0"/>
        </w:tabs>
        <w:ind w:left="0" w:hanging="283"/>
      </w:pPr>
      <w:rPr>
        <w:rFonts w:ascii="Arial Black" w:hAnsi="Arial Black" w:hint="default"/>
        <w:b w:val="0"/>
        <w:i w:val="0"/>
        <w:color w:val="808080"/>
        <w:sz w:val="22"/>
      </w:rPr>
    </w:lvl>
    <w:lvl w:ilvl="3">
      <w:start w:val="1"/>
      <w:numFmt w:val="decimal"/>
      <w:lvlText w:val="%1.%2.%3.%4"/>
      <w:lvlJc w:val="right"/>
      <w:pPr>
        <w:tabs>
          <w:tab w:val="num" w:pos="0"/>
        </w:tabs>
        <w:ind w:left="0" w:firstLine="283"/>
      </w:pPr>
      <w:rPr>
        <w:rFonts w:ascii="Arial Black" w:hAnsi="Arial Black" w:hint="default"/>
        <w:b w:val="0"/>
        <w:i w:val="0"/>
        <w:color w:val="808080"/>
        <w:sz w:val="22"/>
      </w:rPr>
    </w:lvl>
    <w:lvl w:ilvl="4">
      <w:start w:val="1"/>
      <w:numFmt w:val="decimal"/>
      <w:lvlText w:val="%1.%2.%3.%4.%5"/>
      <w:lvlJc w:val="right"/>
      <w:pPr>
        <w:tabs>
          <w:tab w:val="num" w:pos="0"/>
        </w:tabs>
        <w:ind w:left="0" w:firstLine="283"/>
      </w:pPr>
      <w:rPr>
        <w:rFonts w:ascii="Arial Black" w:hAnsi="Arial Black" w:hint="default"/>
        <w:b w:val="0"/>
        <w:i w:val="0"/>
        <w:color w:val="808080"/>
        <w:sz w:val="22"/>
      </w:rPr>
    </w:lvl>
    <w:lvl w:ilvl="5">
      <w:start w:val="1"/>
      <w:numFmt w:val="decimal"/>
      <w:lvlText w:val="%1.%2.%3.%4.%5.%6"/>
      <w:lvlJc w:val="right"/>
      <w:pPr>
        <w:tabs>
          <w:tab w:val="num" w:pos="0"/>
        </w:tabs>
        <w:ind w:left="0" w:firstLine="283"/>
      </w:pPr>
      <w:rPr>
        <w:rFonts w:ascii="Arial Black" w:hAnsi="Arial Black" w:hint="default"/>
        <w:b w:val="0"/>
        <w:i w:val="0"/>
        <w:color w:val="808080"/>
        <w:sz w:val="22"/>
      </w:rPr>
    </w:lvl>
    <w:lvl w:ilvl="6">
      <w:start w:val="1"/>
      <w:numFmt w:val="decimal"/>
      <w:lvlText w:val="%1.%2.%3.%4.%5.%6.%7"/>
      <w:lvlJc w:val="right"/>
      <w:pPr>
        <w:tabs>
          <w:tab w:val="num" w:pos="0"/>
        </w:tabs>
        <w:ind w:left="0" w:firstLine="283"/>
      </w:pPr>
      <w:rPr>
        <w:rFonts w:ascii="Arial Black" w:hAnsi="Arial Black" w:hint="default"/>
        <w:b w:val="0"/>
        <w:i w:val="0"/>
        <w:color w:val="808080"/>
        <w:sz w:val="22"/>
      </w:rPr>
    </w:lvl>
    <w:lvl w:ilvl="7">
      <w:start w:val="1"/>
      <w:numFmt w:val="decimal"/>
      <w:lvlText w:val="%1.%2.%3.%4.%5.%6.%7.%8"/>
      <w:lvlJc w:val="right"/>
      <w:pPr>
        <w:tabs>
          <w:tab w:val="num" w:pos="0"/>
        </w:tabs>
        <w:ind w:left="0" w:firstLine="283"/>
      </w:pPr>
      <w:rPr>
        <w:rFonts w:ascii="Arial Black" w:hAnsi="Arial Black" w:hint="default"/>
        <w:b w:val="0"/>
        <w:i w:val="0"/>
        <w:color w:val="808080"/>
        <w:sz w:val="22"/>
      </w:rPr>
    </w:lvl>
    <w:lvl w:ilvl="8">
      <w:start w:val="1"/>
      <w:numFmt w:val="decimal"/>
      <w:lvlText w:val="%1.%2.%3.%4.%5.%6.%7.%8.%9"/>
      <w:lvlJc w:val="right"/>
      <w:pPr>
        <w:tabs>
          <w:tab w:val="num" w:pos="0"/>
        </w:tabs>
        <w:ind w:left="0" w:firstLine="283"/>
      </w:pPr>
      <w:rPr>
        <w:rFonts w:ascii="Arial Black" w:hAnsi="Arial Black" w:hint="default"/>
        <w:b w:val="0"/>
        <w:i w:val="0"/>
        <w:color w:val="808080"/>
        <w:sz w:val="22"/>
      </w:rPr>
    </w:lvl>
  </w:abstractNum>
  <w:abstractNum w:abstractNumId="14" w15:restartNumberingAfterBreak="0">
    <w:nsid w:val="3AAE536E"/>
    <w:multiLevelType w:val="hybridMultilevel"/>
    <w:tmpl w:val="3BE66CAC"/>
    <w:lvl w:ilvl="0" w:tplc="08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5" w15:restartNumberingAfterBreak="0">
    <w:nsid w:val="3C30B80D"/>
    <w:multiLevelType w:val="hybridMultilevel"/>
    <w:tmpl w:val="8D9AB268"/>
    <w:lvl w:ilvl="0" w:tplc="CA8E426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CFED6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CC59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A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9A4C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BCCB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BE8D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12C8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5AC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76C9BC"/>
    <w:multiLevelType w:val="hybridMultilevel"/>
    <w:tmpl w:val="EC24BF14"/>
    <w:lvl w:ilvl="0" w:tplc="EC6EC1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C26FE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CC00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D238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8E6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A4D3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2A82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C699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CE4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D04445"/>
    <w:multiLevelType w:val="multilevel"/>
    <w:tmpl w:val="4542662E"/>
    <w:lvl w:ilvl="0">
      <w:start w:val="1"/>
      <w:numFmt w:val="bullet"/>
      <w:pStyle w:val="KBRBulletList1"/>
      <w:lvlText w:val=""/>
      <w:lvlJc w:val="left"/>
      <w:pPr>
        <w:tabs>
          <w:tab w:val="num" w:pos="2126"/>
        </w:tabs>
        <w:ind w:left="2126" w:hanging="425"/>
      </w:pPr>
      <w:rPr>
        <w:rFonts w:ascii="Wingdings" w:hAnsi="Wingdings" w:hint="default"/>
        <w:b w:val="0"/>
        <w:i w:val="0"/>
        <w:color w:val="00205C" w:themeColor="accent2"/>
        <w:sz w:val="20"/>
      </w:rPr>
    </w:lvl>
    <w:lvl w:ilvl="1">
      <w:start w:val="1"/>
      <w:numFmt w:val="bullet"/>
      <w:pStyle w:val="KBRBulletList2"/>
      <w:lvlText w:val=""/>
      <w:lvlJc w:val="left"/>
      <w:pPr>
        <w:tabs>
          <w:tab w:val="num" w:pos="2551"/>
        </w:tabs>
        <w:ind w:left="2551" w:hanging="425"/>
      </w:pPr>
      <w:rPr>
        <w:rFonts w:ascii="Symbol" w:hAnsi="Symbol" w:hint="default"/>
        <w:b/>
        <w:i w:val="0"/>
        <w:color w:val="00205C" w:themeColor="accent2"/>
        <w:sz w:val="20"/>
      </w:rPr>
    </w:lvl>
    <w:lvl w:ilvl="2">
      <w:start w:val="1"/>
      <w:numFmt w:val="bullet"/>
      <w:pStyle w:val="KBRBulletList3"/>
      <w:lvlText w:val=""/>
      <w:lvlJc w:val="left"/>
      <w:pPr>
        <w:tabs>
          <w:tab w:val="num" w:pos="2976"/>
        </w:tabs>
        <w:ind w:left="2976" w:hanging="425"/>
      </w:pPr>
      <w:rPr>
        <w:rFonts w:ascii="Wingdings" w:hAnsi="Wingdings" w:hint="default"/>
        <w:b w:val="0"/>
        <w:i w:val="0"/>
        <w:color w:val="009FFD" w:themeColor="accent6"/>
        <w:sz w:val="20"/>
      </w:rPr>
    </w:lvl>
    <w:lvl w:ilvl="3">
      <w:start w:val="1"/>
      <w:numFmt w:val="bullet"/>
      <w:lvlText w:val="-"/>
      <w:lvlJc w:val="left"/>
      <w:pPr>
        <w:tabs>
          <w:tab w:val="num" w:pos="3401"/>
        </w:tabs>
        <w:ind w:left="3401" w:hanging="425"/>
      </w:pPr>
      <w:rPr>
        <w:rFonts w:ascii="Symbol" w:hAnsi="Symbol" w:hint="default"/>
        <w:b/>
        <w:i w:val="0"/>
        <w:color w:val="FF0000"/>
        <w:sz w:val="20"/>
      </w:rPr>
    </w:lvl>
    <w:lvl w:ilvl="4">
      <w:start w:val="1"/>
      <w:numFmt w:val="lowerLetter"/>
      <w:lvlText w:val="(%5)"/>
      <w:lvlJc w:val="left"/>
      <w:pPr>
        <w:tabs>
          <w:tab w:val="num" w:pos="3826"/>
        </w:tabs>
        <w:ind w:left="38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251"/>
        </w:tabs>
        <w:ind w:left="425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76"/>
        </w:tabs>
        <w:ind w:left="467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101"/>
        </w:tabs>
        <w:ind w:left="51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526"/>
        </w:tabs>
        <w:ind w:left="5526" w:hanging="425"/>
      </w:pPr>
      <w:rPr>
        <w:rFonts w:hint="default"/>
      </w:rPr>
    </w:lvl>
  </w:abstractNum>
  <w:abstractNum w:abstractNumId="18" w15:restartNumberingAfterBreak="0">
    <w:nsid w:val="3FD7923E"/>
    <w:multiLevelType w:val="hybridMultilevel"/>
    <w:tmpl w:val="9A82E5F4"/>
    <w:lvl w:ilvl="0" w:tplc="87A8D4B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9408D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6E8C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C68A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606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764C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E07C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040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AA1C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8809FA"/>
    <w:multiLevelType w:val="hybridMultilevel"/>
    <w:tmpl w:val="7D4E827C"/>
    <w:lvl w:ilvl="0" w:tplc="B9BABE34">
      <w:start w:val="1"/>
      <w:numFmt w:val="bullet"/>
      <w:lvlText w:val=""/>
      <w:lvlJc w:val="left"/>
      <w:pPr>
        <w:ind w:left="1003" w:hanging="360"/>
      </w:pPr>
      <w:rPr>
        <w:rFonts w:ascii="Wingdings" w:hAnsi="Wingdings" w:hint="default"/>
        <w:color w:val="1E96FF" w:themeColor="text2" w:themeTint="99"/>
        <w:sz w:val="24"/>
      </w:rPr>
    </w:lvl>
    <w:lvl w:ilvl="1" w:tplc="8990FB56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9514C876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BE07788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74AB0B2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612E5BA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A7C01868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B134C12A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99E54C4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0" w15:restartNumberingAfterBreak="0">
    <w:nsid w:val="47250FBF"/>
    <w:multiLevelType w:val="hybridMultilevel"/>
    <w:tmpl w:val="F61C2F16"/>
    <w:lvl w:ilvl="0" w:tplc="BB485AA6">
      <w:start w:val="1"/>
      <w:numFmt w:val="decimal"/>
      <w:lvlText w:val="%1."/>
      <w:lvlJc w:val="left"/>
      <w:pPr>
        <w:ind w:left="644" w:hanging="360"/>
      </w:pPr>
    </w:lvl>
    <w:lvl w:ilvl="1" w:tplc="08090003" w:tentative="1">
      <w:start w:val="1"/>
      <w:numFmt w:val="lowerLetter"/>
      <w:lvlText w:val="%2."/>
      <w:lvlJc w:val="left"/>
      <w:pPr>
        <w:ind w:left="1364" w:hanging="360"/>
      </w:pPr>
    </w:lvl>
    <w:lvl w:ilvl="2" w:tplc="08090005" w:tentative="1">
      <w:start w:val="1"/>
      <w:numFmt w:val="lowerRoman"/>
      <w:lvlText w:val="%3."/>
      <w:lvlJc w:val="right"/>
      <w:pPr>
        <w:ind w:left="2084" w:hanging="180"/>
      </w:pPr>
    </w:lvl>
    <w:lvl w:ilvl="3" w:tplc="08090001" w:tentative="1">
      <w:start w:val="1"/>
      <w:numFmt w:val="decimal"/>
      <w:lvlText w:val="%4."/>
      <w:lvlJc w:val="left"/>
      <w:pPr>
        <w:ind w:left="2804" w:hanging="360"/>
      </w:pPr>
    </w:lvl>
    <w:lvl w:ilvl="4" w:tplc="08090003" w:tentative="1">
      <w:start w:val="1"/>
      <w:numFmt w:val="lowerLetter"/>
      <w:lvlText w:val="%5."/>
      <w:lvlJc w:val="left"/>
      <w:pPr>
        <w:ind w:left="3524" w:hanging="360"/>
      </w:pPr>
    </w:lvl>
    <w:lvl w:ilvl="5" w:tplc="08090005" w:tentative="1">
      <w:start w:val="1"/>
      <w:numFmt w:val="lowerRoman"/>
      <w:lvlText w:val="%6."/>
      <w:lvlJc w:val="right"/>
      <w:pPr>
        <w:ind w:left="4244" w:hanging="180"/>
      </w:pPr>
    </w:lvl>
    <w:lvl w:ilvl="6" w:tplc="08090001" w:tentative="1">
      <w:start w:val="1"/>
      <w:numFmt w:val="decimal"/>
      <w:lvlText w:val="%7."/>
      <w:lvlJc w:val="left"/>
      <w:pPr>
        <w:ind w:left="4964" w:hanging="360"/>
      </w:pPr>
    </w:lvl>
    <w:lvl w:ilvl="7" w:tplc="08090003" w:tentative="1">
      <w:start w:val="1"/>
      <w:numFmt w:val="lowerLetter"/>
      <w:lvlText w:val="%8."/>
      <w:lvlJc w:val="left"/>
      <w:pPr>
        <w:ind w:left="5684" w:hanging="360"/>
      </w:pPr>
    </w:lvl>
    <w:lvl w:ilvl="8" w:tplc="08090005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9A877FD"/>
    <w:multiLevelType w:val="multilevel"/>
    <w:tmpl w:val="99246FC2"/>
    <w:lvl w:ilvl="0">
      <w:start w:val="1"/>
      <w:numFmt w:val="bulle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 w:hint="default"/>
        <w:b w:val="0"/>
        <w:i w:val="0"/>
        <w:color w:val="808080"/>
        <w:sz w:val="24"/>
      </w:rPr>
    </w:lvl>
    <w:lvl w:ilvl="1">
      <w:start w:val="1"/>
      <w:numFmt w:val="bullet"/>
      <w:lvlText w:val="-"/>
      <w:lvlJc w:val="left"/>
      <w:pPr>
        <w:tabs>
          <w:tab w:val="num" w:pos="567"/>
        </w:tabs>
        <w:ind w:left="567" w:hanging="284"/>
      </w:pPr>
      <w:rPr>
        <w:rFonts w:ascii="Symbol" w:hAnsi="Symbol" w:hint="default"/>
        <w:b/>
        <w:i w:val="0"/>
        <w:color w:val="FF0000"/>
        <w:sz w:val="24"/>
      </w:rPr>
    </w:lvl>
    <w:lvl w:ilvl="2">
      <w:start w:val="1"/>
      <w:numFmt w:val="bullet"/>
      <w:lvlText w:val="▪"/>
      <w:lvlJc w:val="left"/>
      <w:pPr>
        <w:tabs>
          <w:tab w:val="num" w:pos="283"/>
        </w:tabs>
        <w:ind w:left="283" w:hanging="283"/>
      </w:pPr>
      <w:rPr>
        <w:rFonts w:ascii="Calibri" w:hAnsi="Calibri" w:hint="default"/>
        <w:b w:val="0"/>
        <w:i w:val="0"/>
        <w:color w:val="5799CA" w:themeColor="accent1" w:themeShade="BF"/>
        <w:sz w:val="28"/>
      </w:rPr>
    </w:lvl>
    <w:lvl w:ilvl="3">
      <w:start w:val="1"/>
      <w:numFmt w:val="bullet"/>
      <w:lvlText w:val=""/>
      <w:lvlJc w:val="left"/>
      <w:pPr>
        <w:tabs>
          <w:tab w:val="num" w:pos="567"/>
        </w:tabs>
        <w:ind w:left="567" w:hanging="284"/>
      </w:pPr>
      <w:rPr>
        <w:rFonts w:ascii="Symbol" w:hAnsi="Symbol" w:hint="default"/>
        <w:b/>
        <w:i w:val="0"/>
        <w:color w:val="808080" w:themeColor="background1" w:themeShade="80"/>
        <w:sz w:val="2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531A5B13"/>
    <w:multiLevelType w:val="hybridMultilevel"/>
    <w:tmpl w:val="FB9C31F6"/>
    <w:lvl w:ilvl="0" w:tplc="01C2D138">
      <w:start w:val="1"/>
      <w:numFmt w:val="decimal"/>
      <w:pStyle w:val="KBRClientBullet1number"/>
      <w:lvlText w:val="%1."/>
      <w:lvlJc w:val="left"/>
      <w:pPr>
        <w:ind w:left="720" w:hanging="360"/>
      </w:pPr>
      <w:rPr>
        <w:rFonts w:ascii="Arial Narrow" w:hAnsi="Arial Narrow" w:hint="default"/>
        <w:b/>
        <w:i/>
        <w:color w:val="808080" w:themeColor="background1" w:themeShade="80"/>
        <w:sz w:val="18"/>
      </w:rPr>
    </w:lvl>
    <w:lvl w:ilvl="1" w:tplc="F6CCBBA6" w:tentative="1">
      <w:start w:val="1"/>
      <w:numFmt w:val="lowerLetter"/>
      <w:lvlText w:val="%2."/>
      <w:lvlJc w:val="left"/>
      <w:pPr>
        <w:ind w:left="1440" w:hanging="360"/>
      </w:pPr>
    </w:lvl>
    <w:lvl w:ilvl="2" w:tplc="7D0E01AC" w:tentative="1">
      <w:start w:val="1"/>
      <w:numFmt w:val="lowerRoman"/>
      <w:lvlText w:val="%3."/>
      <w:lvlJc w:val="right"/>
      <w:pPr>
        <w:ind w:left="2160" w:hanging="180"/>
      </w:pPr>
    </w:lvl>
    <w:lvl w:ilvl="3" w:tplc="73C83D9C" w:tentative="1">
      <w:start w:val="1"/>
      <w:numFmt w:val="decimal"/>
      <w:lvlText w:val="%4."/>
      <w:lvlJc w:val="left"/>
      <w:pPr>
        <w:ind w:left="2880" w:hanging="360"/>
      </w:pPr>
    </w:lvl>
    <w:lvl w:ilvl="4" w:tplc="E4EA7890" w:tentative="1">
      <w:start w:val="1"/>
      <w:numFmt w:val="lowerLetter"/>
      <w:lvlText w:val="%5."/>
      <w:lvlJc w:val="left"/>
      <w:pPr>
        <w:ind w:left="3600" w:hanging="360"/>
      </w:pPr>
    </w:lvl>
    <w:lvl w:ilvl="5" w:tplc="8910A502" w:tentative="1">
      <w:start w:val="1"/>
      <w:numFmt w:val="lowerRoman"/>
      <w:lvlText w:val="%6."/>
      <w:lvlJc w:val="right"/>
      <w:pPr>
        <w:ind w:left="4320" w:hanging="180"/>
      </w:pPr>
    </w:lvl>
    <w:lvl w:ilvl="6" w:tplc="ED32522A" w:tentative="1">
      <w:start w:val="1"/>
      <w:numFmt w:val="decimal"/>
      <w:lvlText w:val="%7."/>
      <w:lvlJc w:val="left"/>
      <w:pPr>
        <w:ind w:left="5040" w:hanging="360"/>
      </w:pPr>
    </w:lvl>
    <w:lvl w:ilvl="7" w:tplc="9AD4505E" w:tentative="1">
      <w:start w:val="1"/>
      <w:numFmt w:val="lowerLetter"/>
      <w:lvlText w:val="%8."/>
      <w:lvlJc w:val="left"/>
      <w:pPr>
        <w:ind w:left="5760" w:hanging="360"/>
      </w:pPr>
    </w:lvl>
    <w:lvl w:ilvl="8" w:tplc="AD3E9C7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074D41"/>
    <w:multiLevelType w:val="hybridMultilevel"/>
    <w:tmpl w:val="55144BAA"/>
    <w:lvl w:ilvl="0" w:tplc="36E09F3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A943D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1A3F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0E6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8B2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8673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F438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F60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1E91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EF879"/>
    <w:multiLevelType w:val="hybridMultilevel"/>
    <w:tmpl w:val="7B5E3B4A"/>
    <w:lvl w:ilvl="0" w:tplc="0C6A8D2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2883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56F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3AF8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805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6C5B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7AE1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E090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FC08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D6C7E4"/>
    <w:multiLevelType w:val="hybridMultilevel"/>
    <w:tmpl w:val="66428C56"/>
    <w:lvl w:ilvl="0" w:tplc="5AC464B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FD8C0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F619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6092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0E11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12C0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EEF1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F652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22C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F7C779"/>
    <w:multiLevelType w:val="hybridMultilevel"/>
    <w:tmpl w:val="6F18697A"/>
    <w:lvl w:ilvl="0" w:tplc="047C5A0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DA42F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273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87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D4FB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C05E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622B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ECD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EB4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550625"/>
    <w:multiLevelType w:val="hybridMultilevel"/>
    <w:tmpl w:val="44944810"/>
    <w:lvl w:ilvl="0" w:tplc="ED90575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F58EC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A08D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A266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3456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2EB9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1CF8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6090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060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E4F592"/>
    <w:multiLevelType w:val="hybridMultilevel"/>
    <w:tmpl w:val="450C3C7E"/>
    <w:lvl w:ilvl="0" w:tplc="067E651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1EC6B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DACF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ECD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123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EDA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8F5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DA80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DE1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6E59C1"/>
    <w:multiLevelType w:val="multilevel"/>
    <w:tmpl w:val="D6AE6AD4"/>
    <w:lvl w:ilvl="0">
      <w:start w:val="1"/>
      <w:numFmt w:val="bullet"/>
      <w:pStyle w:val="KBRClientBullet1"/>
      <w:lvlText w:val="▪"/>
      <w:lvlJc w:val="left"/>
      <w:pPr>
        <w:tabs>
          <w:tab w:val="num" w:pos="1985"/>
        </w:tabs>
        <w:ind w:left="1985" w:hanging="284"/>
      </w:pPr>
      <w:rPr>
        <w:rFonts w:ascii="Calibri" w:hAnsi="Calibri" w:hint="default"/>
        <w:b w:val="0"/>
        <w:i w:val="0"/>
        <w:color w:val="009FFD" w:themeColor="accent6"/>
        <w:sz w:val="20"/>
      </w:rPr>
    </w:lvl>
    <w:lvl w:ilvl="1">
      <w:start w:val="1"/>
      <w:numFmt w:val="bullet"/>
      <w:pStyle w:val="KBRClientBullet2"/>
      <w:lvlText w:val=""/>
      <w:lvlJc w:val="left"/>
      <w:pPr>
        <w:tabs>
          <w:tab w:val="num" w:pos="2269"/>
        </w:tabs>
        <w:ind w:left="2269" w:hanging="284"/>
      </w:pPr>
      <w:rPr>
        <w:rFonts w:ascii="Symbol" w:hAnsi="Symbol" w:hint="default"/>
        <w:b/>
        <w:i w:val="0"/>
        <w:color w:val="808080" w:themeColor="background1" w:themeShade="80"/>
        <w:sz w:val="20"/>
      </w:rPr>
    </w:lvl>
    <w:lvl w:ilvl="2">
      <w:start w:val="1"/>
      <w:numFmt w:val="bullet"/>
      <w:lvlText w:val="▪"/>
      <w:lvlJc w:val="left"/>
      <w:pPr>
        <w:tabs>
          <w:tab w:val="num" w:pos="2553"/>
        </w:tabs>
        <w:ind w:left="2553" w:hanging="284"/>
      </w:pPr>
      <w:rPr>
        <w:rFonts w:ascii="Calibri" w:hAnsi="Calibri" w:hint="default"/>
        <w:b w:val="0"/>
        <w:i w:val="0"/>
        <w:color w:val="5799CA" w:themeColor="accent1" w:themeShade="BF"/>
        <w:sz w:val="28"/>
      </w:rPr>
    </w:lvl>
    <w:lvl w:ilvl="3">
      <w:start w:val="1"/>
      <w:numFmt w:val="bullet"/>
      <w:lvlText w:val="-"/>
      <w:lvlJc w:val="left"/>
      <w:pPr>
        <w:tabs>
          <w:tab w:val="num" w:pos="2837"/>
        </w:tabs>
        <w:ind w:left="2837" w:hanging="284"/>
      </w:pPr>
      <w:rPr>
        <w:rFonts w:ascii="Symbol" w:hAnsi="Symbol" w:hint="default"/>
        <w:b/>
        <w:i w:val="0"/>
        <w:color w:val="FF0000"/>
        <w:sz w:val="20"/>
      </w:rPr>
    </w:lvl>
    <w:lvl w:ilvl="4">
      <w:start w:val="1"/>
      <w:numFmt w:val="lowerLetter"/>
      <w:lvlText w:val="(%5)"/>
      <w:lvlJc w:val="left"/>
      <w:pPr>
        <w:tabs>
          <w:tab w:val="num" w:pos="3121"/>
        </w:tabs>
        <w:ind w:left="3121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405"/>
        </w:tabs>
        <w:ind w:left="3405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689"/>
        </w:tabs>
        <w:ind w:left="3689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973"/>
        </w:tabs>
        <w:ind w:left="3973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257"/>
        </w:tabs>
        <w:ind w:left="4257" w:hanging="284"/>
      </w:pPr>
      <w:rPr>
        <w:rFonts w:hint="default"/>
      </w:rPr>
    </w:lvl>
  </w:abstractNum>
  <w:abstractNum w:abstractNumId="30" w15:restartNumberingAfterBreak="0">
    <w:nsid w:val="62AB0FB4"/>
    <w:multiLevelType w:val="multilevel"/>
    <w:tmpl w:val="39280302"/>
    <w:lvl w:ilvl="0">
      <w:start w:val="1"/>
      <w:numFmt w:val="bullet"/>
      <w:pStyle w:val="KBRTableTextBullet"/>
      <w:lvlText w:val=""/>
      <w:lvlJc w:val="left"/>
      <w:pPr>
        <w:tabs>
          <w:tab w:val="num" w:pos="181"/>
        </w:tabs>
        <w:ind w:left="181" w:hanging="181"/>
      </w:pPr>
      <w:rPr>
        <w:rFonts w:ascii="Symbol" w:hAnsi="Symbol" w:hint="default"/>
        <w:color w:val="808080"/>
        <w:sz w:val="18"/>
      </w:rPr>
    </w:lvl>
    <w:lvl w:ilvl="1">
      <w:start w:val="1"/>
      <w:numFmt w:val="bullet"/>
      <w:lvlText w:val="o"/>
      <w:lvlJc w:val="left"/>
      <w:pPr>
        <w:tabs>
          <w:tab w:val="num" w:pos="362"/>
        </w:tabs>
        <w:ind w:left="362" w:hanging="181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543"/>
        </w:tabs>
        <w:ind w:left="543" w:hanging="181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724"/>
        </w:tabs>
        <w:ind w:left="724" w:hanging="18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905"/>
        </w:tabs>
        <w:ind w:left="905" w:hanging="181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086"/>
        </w:tabs>
        <w:ind w:left="1086" w:hanging="181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267"/>
        </w:tabs>
        <w:ind w:left="1267" w:hanging="181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448"/>
        </w:tabs>
        <w:ind w:left="1448" w:hanging="181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1629"/>
        </w:tabs>
        <w:ind w:left="1629" w:hanging="181"/>
      </w:pPr>
      <w:rPr>
        <w:rFonts w:ascii="Wingdings" w:hAnsi="Wingdings" w:hint="default"/>
      </w:rPr>
    </w:lvl>
  </w:abstractNum>
  <w:abstractNum w:abstractNumId="31" w15:restartNumberingAfterBreak="0">
    <w:nsid w:val="687BE657"/>
    <w:multiLevelType w:val="hybridMultilevel"/>
    <w:tmpl w:val="2AB6D590"/>
    <w:lvl w:ilvl="0" w:tplc="7646E08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8A0CB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08C0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54FD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FA5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96D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120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D471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482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3DC0D2"/>
    <w:multiLevelType w:val="hybridMultilevel"/>
    <w:tmpl w:val="E5BACBE0"/>
    <w:lvl w:ilvl="0" w:tplc="E7123AD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9CE20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840C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C408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96D3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48AA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9867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5CE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803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347F86"/>
    <w:multiLevelType w:val="multilevel"/>
    <w:tmpl w:val="1C8A3314"/>
    <w:lvl w:ilvl="0">
      <w:start w:val="1"/>
      <w:numFmt w:val="decimal"/>
      <w:pStyle w:val="Notes"/>
      <w:lvlText w:val="%1."/>
      <w:lvlJc w:val="left"/>
      <w:pPr>
        <w:tabs>
          <w:tab w:val="num" w:pos="2061"/>
        </w:tabs>
        <w:ind w:left="2061" w:hanging="360"/>
      </w:pPr>
      <w:rPr>
        <w:rFonts w:ascii="MrEavesXLModNarOT-Book" w:hAnsi="MrEavesXLModNarOT-Book" w:hint="default"/>
        <w:b w:val="0"/>
        <w:i w:val="0"/>
        <w:sz w:val="18"/>
      </w:rPr>
    </w:lvl>
    <w:lvl w:ilvl="1">
      <w:start w:val="1"/>
      <w:numFmt w:val="lowerLetter"/>
      <w:lvlText w:val="%2."/>
      <w:lvlJc w:val="left"/>
      <w:pPr>
        <w:tabs>
          <w:tab w:val="num" w:pos="2132"/>
        </w:tabs>
        <w:ind w:left="213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52"/>
        </w:tabs>
        <w:ind w:left="285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72"/>
        </w:tabs>
        <w:ind w:left="357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292"/>
        </w:tabs>
        <w:ind w:left="42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12"/>
        </w:tabs>
        <w:ind w:left="50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32"/>
        </w:tabs>
        <w:ind w:left="57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52"/>
        </w:tabs>
        <w:ind w:left="64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72"/>
        </w:tabs>
        <w:ind w:left="7172" w:hanging="180"/>
      </w:pPr>
      <w:rPr>
        <w:rFonts w:hint="default"/>
      </w:rPr>
    </w:lvl>
  </w:abstractNum>
  <w:abstractNum w:abstractNumId="34" w15:restartNumberingAfterBreak="0">
    <w:nsid w:val="788715AE"/>
    <w:multiLevelType w:val="hybridMultilevel"/>
    <w:tmpl w:val="DB54AA04"/>
    <w:lvl w:ilvl="0" w:tplc="C58ABE8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C2A79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B0DD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C8C9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B2C3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FA77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DA6E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38B0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B447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2520794">
    <w:abstractNumId w:val="16"/>
  </w:num>
  <w:num w:numId="2" w16cid:durableId="1465201226">
    <w:abstractNumId w:val="2"/>
  </w:num>
  <w:num w:numId="3" w16cid:durableId="1549761890">
    <w:abstractNumId w:val="24"/>
  </w:num>
  <w:num w:numId="4" w16cid:durableId="1828277392">
    <w:abstractNumId w:val="18"/>
  </w:num>
  <w:num w:numId="5" w16cid:durableId="1101220647">
    <w:abstractNumId w:val="25"/>
  </w:num>
  <w:num w:numId="6" w16cid:durableId="2137916424">
    <w:abstractNumId w:val="27"/>
  </w:num>
  <w:num w:numId="7" w16cid:durableId="51775338">
    <w:abstractNumId w:val="34"/>
  </w:num>
  <w:num w:numId="8" w16cid:durableId="1132744704">
    <w:abstractNumId w:val="26"/>
  </w:num>
  <w:num w:numId="9" w16cid:durableId="1759715792">
    <w:abstractNumId w:val="23"/>
  </w:num>
  <w:num w:numId="10" w16cid:durableId="786508851">
    <w:abstractNumId w:val="28"/>
  </w:num>
  <w:num w:numId="11" w16cid:durableId="371199286">
    <w:abstractNumId w:val="12"/>
  </w:num>
  <w:num w:numId="12" w16cid:durableId="263542570">
    <w:abstractNumId w:val="10"/>
  </w:num>
  <w:num w:numId="13" w16cid:durableId="1548838007">
    <w:abstractNumId w:val="32"/>
  </w:num>
  <w:num w:numId="14" w16cid:durableId="69161610">
    <w:abstractNumId w:val="15"/>
  </w:num>
  <w:num w:numId="15" w16cid:durableId="982539527">
    <w:abstractNumId w:val="31"/>
  </w:num>
  <w:num w:numId="16" w16cid:durableId="1685784661">
    <w:abstractNumId w:val="3"/>
  </w:num>
  <w:num w:numId="17" w16cid:durableId="1103719449">
    <w:abstractNumId w:val="13"/>
  </w:num>
  <w:num w:numId="18" w16cid:durableId="1287546646">
    <w:abstractNumId w:val="29"/>
  </w:num>
  <w:num w:numId="19" w16cid:durableId="1728189260">
    <w:abstractNumId w:val="9"/>
  </w:num>
  <w:num w:numId="20" w16cid:durableId="816728868">
    <w:abstractNumId w:val="13"/>
  </w:num>
  <w:num w:numId="21" w16cid:durableId="112943162">
    <w:abstractNumId w:val="30"/>
  </w:num>
  <w:num w:numId="22" w16cid:durableId="1313676815">
    <w:abstractNumId w:val="29"/>
  </w:num>
  <w:num w:numId="23" w16cid:durableId="391848498">
    <w:abstractNumId w:val="29"/>
  </w:num>
  <w:num w:numId="24" w16cid:durableId="1551258157">
    <w:abstractNumId w:val="22"/>
  </w:num>
  <w:num w:numId="25" w16cid:durableId="197162674">
    <w:abstractNumId w:val="20"/>
  </w:num>
  <w:num w:numId="26" w16cid:durableId="1790659843">
    <w:abstractNumId w:val="4"/>
  </w:num>
  <w:num w:numId="27" w16cid:durableId="661202791">
    <w:abstractNumId w:val="11"/>
  </w:num>
  <w:num w:numId="28" w16cid:durableId="2015106395">
    <w:abstractNumId w:val="6"/>
  </w:num>
  <w:num w:numId="29" w16cid:durableId="1837762825">
    <w:abstractNumId w:val="21"/>
  </w:num>
  <w:num w:numId="30" w16cid:durableId="1042902928">
    <w:abstractNumId w:val="17"/>
  </w:num>
  <w:num w:numId="31" w16cid:durableId="1165828552">
    <w:abstractNumId w:val="0"/>
  </w:num>
  <w:num w:numId="32" w16cid:durableId="1046300632">
    <w:abstractNumId w:val="19"/>
  </w:num>
  <w:num w:numId="33" w16cid:durableId="1430814548">
    <w:abstractNumId w:val="5"/>
  </w:num>
  <w:num w:numId="34" w16cid:durableId="9066511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41764684">
    <w:abstractNumId w:val="4"/>
    <w:lvlOverride w:ilvl="0">
      <w:lvl w:ilvl="0">
        <w:start w:val="1"/>
        <w:numFmt w:val="decimal"/>
        <w:pStyle w:val="Heading1"/>
        <w:lvlText w:val="%1a"/>
        <w:lvlJc w:val="left"/>
        <w:pPr>
          <w:tabs>
            <w:tab w:val="num" w:pos="567"/>
          </w:tabs>
          <w:ind w:left="567" w:hanging="567"/>
        </w:pPr>
        <w:rPr>
          <w:rFonts w:ascii="Calibri" w:hAnsi="Calibri" w:hint="default"/>
          <w:b/>
          <w:i w:val="0"/>
          <w:color w:val="FFFFFF"/>
          <w:sz w:val="44"/>
        </w:rPr>
      </w:lvl>
    </w:lvlOverride>
    <w:lvlOverride w:ilvl="1">
      <w:lvl w:ilvl="1">
        <w:start w:val="1"/>
        <w:numFmt w:val="decimal"/>
        <w:pStyle w:val="Heading2"/>
        <w:lvlText w:val="%1.%2"/>
        <w:lvlJc w:val="right"/>
        <w:pPr>
          <w:tabs>
            <w:tab w:val="num" w:pos="1701"/>
          </w:tabs>
          <w:ind w:left="57" w:firstLine="1587"/>
        </w:pPr>
        <w:rPr>
          <w:rFonts w:ascii="Calibri" w:hAnsi="Calibri" w:hint="default"/>
          <w:b/>
          <w:i w:val="0"/>
          <w:color w:val="808080"/>
          <w:sz w:val="36"/>
          <w:szCs w:val="36"/>
        </w:rPr>
      </w:lvl>
    </w:lvlOverride>
    <w:lvlOverride w:ilvl="2">
      <w:lvl w:ilvl="2">
        <w:start w:val="1"/>
        <w:numFmt w:val="decimal"/>
        <w:pStyle w:val="Heading3"/>
        <w:lvlText w:val="%1.%2.%3"/>
        <w:lvlJc w:val="right"/>
        <w:pPr>
          <w:tabs>
            <w:tab w:val="num" w:pos="0"/>
          </w:tabs>
          <w:ind w:left="0" w:hanging="283"/>
        </w:pPr>
        <w:rPr>
          <w:rFonts w:ascii="Calibri" w:hAnsi="Calibri" w:hint="default"/>
          <w:b/>
          <w:i w:val="0"/>
          <w:color w:val="808080"/>
          <w:sz w:val="32"/>
          <w:szCs w:val="32"/>
        </w:rPr>
      </w:lvl>
    </w:lvlOverride>
    <w:lvlOverride w:ilvl="3">
      <w:lvl w:ilvl="3">
        <w:start w:val="1"/>
        <w:numFmt w:val="decimal"/>
        <w:pStyle w:val="Heading4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pStyle w:val="Heading5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pStyle w:val="Heading6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pStyle w:val="Heading8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pStyle w:val="Heading9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6" w16cid:durableId="1902645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718672823">
    <w:abstractNumId w:val="33"/>
  </w:num>
  <w:num w:numId="38" w16cid:durableId="2803054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7656894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64465356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0109372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566495070">
    <w:abstractNumId w:val="7"/>
  </w:num>
  <w:num w:numId="43" w16cid:durableId="161817075">
    <w:abstractNumId w:val="8"/>
  </w:num>
  <w:num w:numId="44" w16cid:durableId="1996953892">
    <w:abstractNumId w:val="14"/>
  </w:num>
  <w:num w:numId="45" w16cid:durableId="11058102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 strokecolor="#333">
      <v:stroke color="#333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5B"/>
    <w:rsid w:val="0000012E"/>
    <w:rsid w:val="00001A8F"/>
    <w:rsid w:val="00003B2B"/>
    <w:rsid w:val="00010392"/>
    <w:rsid w:val="000138A5"/>
    <w:rsid w:val="00013BCA"/>
    <w:rsid w:val="000143D5"/>
    <w:rsid w:val="00014BF8"/>
    <w:rsid w:val="00015157"/>
    <w:rsid w:val="00015CF9"/>
    <w:rsid w:val="0001693A"/>
    <w:rsid w:val="00016AF0"/>
    <w:rsid w:val="00017999"/>
    <w:rsid w:val="000221D8"/>
    <w:rsid w:val="00025C83"/>
    <w:rsid w:val="000326F1"/>
    <w:rsid w:val="000401A6"/>
    <w:rsid w:val="000427A7"/>
    <w:rsid w:val="00047D5B"/>
    <w:rsid w:val="000535FC"/>
    <w:rsid w:val="00063F19"/>
    <w:rsid w:val="00067689"/>
    <w:rsid w:val="00072992"/>
    <w:rsid w:val="0007343D"/>
    <w:rsid w:val="0007353C"/>
    <w:rsid w:val="00076DF7"/>
    <w:rsid w:val="00077EB3"/>
    <w:rsid w:val="00081290"/>
    <w:rsid w:val="00084BAD"/>
    <w:rsid w:val="0008541A"/>
    <w:rsid w:val="00092694"/>
    <w:rsid w:val="0009303B"/>
    <w:rsid w:val="000965EB"/>
    <w:rsid w:val="00097C9B"/>
    <w:rsid w:val="000A03E6"/>
    <w:rsid w:val="000A3A15"/>
    <w:rsid w:val="000A3CF2"/>
    <w:rsid w:val="000A62D4"/>
    <w:rsid w:val="000B1E86"/>
    <w:rsid w:val="000B2D13"/>
    <w:rsid w:val="000B4D75"/>
    <w:rsid w:val="000B7E31"/>
    <w:rsid w:val="000C3A7E"/>
    <w:rsid w:val="000C5172"/>
    <w:rsid w:val="000D23A7"/>
    <w:rsid w:val="000D4F57"/>
    <w:rsid w:val="000D5F2C"/>
    <w:rsid w:val="000D6FE3"/>
    <w:rsid w:val="000D76A3"/>
    <w:rsid w:val="000E2731"/>
    <w:rsid w:val="000E743B"/>
    <w:rsid w:val="000F0FCD"/>
    <w:rsid w:val="000F1C76"/>
    <w:rsid w:val="000F2664"/>
    <w:rsid w:val="000F4AA5"/>
    <w:rsid w:val="000F6514"/>
    <w:rsid w:val="000F6B72"/>
    <w:rsid w:val="000F701C"/>
    <w:rsid w:val="000F7218"/>
    <w:rsid w:val="00101A9E"/>
    <w:rsid w:val="00102AB6"/>
    <w:rsid w:val="00105073"/>
    <w:rsid w:val="00105BBB"/>
    <w:rsid w:val="00113420"/>
    <w:rsid w:val="00117B40"/>
    <w:rsid w:val="00127CDA"/>
    <w:rsid w:val="00131ADA"/>
    <w:rsid w:val="0013248B"/>
    <w:rsid w:val="00132628"/>
    <w:rsid w:val="001326EF"/>
    <w:rsid w:val="00133D26"/>
    <w:rsid w:val="0013674A"/>
    <w:rsid w:val="001409AC"/>
    <w:rsid w:val="0015181C"/>
    <w:rsid w:val="001531F1"/>
    <w:rsid w:val="001631DC"/>
    <w:rsid w:val="00176A05"/>
    <w:rsid w:val="001823FD"/>
    <w:rsid w:val="00182D1F"/>
    <w:rsid w:val="001867D7"/>
    <w:rsid w:val="001923FF"/>
    <w:rsid w:val="001A62E5"/>
    <w:rsid w:val="001B2225"/>
    <w:rsid w:val="001B4063"/>
    <w:rsid w:val="001B4427"/>
    <w:rsid w:val="001C01BF"/>
    <w:rsid w:val="001C20EA"/>
    <w:rsid w:val="001C303C"/>
    <w:rsid w:val="001C56F6"/>
    <w:rsid w:val="001C5858"/>
    <w:rsid w:val="001D2F3A"/>
    <w:rsid w:val="001D461E"/>
    <w:rsid w:val="001D79A7"/>
    <w:rsid w:val="001E1111"/>
    <w:rsid w:val="001E3BD3"/>
    <w:rsid w:val="001E465A"/>
    <w:rsid w:val="001E558F"/>
    <w:rsid w:val="001E55AA"/>
    <w:rsid w:val="001E5786"/>
    <w:rsid w:val="001F31F2"/>
    <w:rsid w:val="001F519D"/>
    <w:rsid w:val="002011DC"/>
    <w:rsid w:val="00201BFC"/>
    <w:rsid w:val="00216744"/>
    <w:rsid w:val="00226271"/>
    <w:rsid w:val="00227BF9"/>
    <w:rsid w:val="002310B3"/>
    <w:rsid w:val="002322D5"/>
    <w:rsid w:val="00242A3E"/>
    <w:rsid w:val="002430F9"/>
    <w:rsid w:val="002439C6"/>
    <w:rsid w:val="00245B39"/>
    <w:rsid w:val="00246052"/>
    <w:rsid w:val="0024789E"/>
    <w:rsid w:val="002638DA"/>
    <w:rsid w:val="00263A75"/>
    <w:rsid w:val="00264B55"/>
    <w:rsid w:val="00267A83"/>
    <w:rsid w:val="002708C8"/>
    <w:rsid w:val="00273D1A"/>
    <w:rsid w:val="00275D0E"/>
    <w:rsid w:val="0028057B"/>
    <w:rsid w:val="00285C0A"/>
    <w:rsid w:val="0028703E"/>
    <w:rsid w:val="00290E07"/>
    <w:rsid w:val="00291CCD"/>
    <w:rsid w:val="00297ED9"/>
    <w:rsid w:val="002A0F64"/>
    <w:rsid w:val="002A464F"/>
    <w:rsid w:val="002A7EAC"/>
    <w:rsid w:val="002B0046"/>
    <w:rsid w:val="002B0A86"/>
    <w:rsid w:val="002B1A5E"/>
    <w:rsid w:val="002B293B"/>
    <w:rsid w:val="002B42A9"/>
    <w:rsid w:val="002B589F"/>
    <w:rsid w:val="002B6FF4"/>
    <w:rsid w:val="002C5AF9"/>
    <w:rsid w:val="002C63F9"/>
    <w:rsid w:val="002D09BD"/>
    <w:rsid w:val="002D0AFE"/>
    <w:rsid w:val="002D0B28"/>
    <w:rsid w:val="002D283F"/>
    <w:rsid w:val="002D2D49"/>
    <w:rsid w:val="002D4F1C"/>
    <w:rsid w:val="002D51AE"/>
    <w:rsid w:val="002E1F0A"/>
    <w:rsid w:val="002E3573"/>
    <w:rsid w:val="002E444B"/>
    <w:rsid w:val="002F5AEA"/>
    <w:rsid w:val="002F7CEE"/>
    <w:rsid w:val="0030144E"/>
    <w:rsid w:val="003044D8"/>
    <w:rsid w:val="0030783B"/>
    <w:rsid w:val="00316788"/>
    <w:rsid w:val="0032046A"/>
    <w:rsid w:val="0032191D"/>
    <w:rsid w:val="003220E0"/>
    <w:rsid w:val="00324627"/>
    <w:rsid w:val="00325CDE"/>
    <w:rsid w:val="00326CCB"/>
    <w:rsid w:val="00327FAA"/>
    <w:rsid w:val="0034445A"/>
    <w:rsid w:val="00344BB6"/>
    <w:rsid w:val="0034735B"/>
    <w:rsid w:val="0035145D"/>
    <w:rsid w:val="00354A8D"/>
    <w:rsid w:val="00364C87"/>
    <w:rsid w:val="00371145"/>
    <w:rsid w:val="003726F2"/>
    <w:rsid w:val="00373CB0"/>
    <w:rsid w:val="00374199"/>
    <w:rsid w:val="0037485A"/>
    <w:rsid w:val="003755E5"/>
    <w:rsid w:val="00375E9F"/>
    <w:rsid w:val="00376DA1"/>
    <w:rsid w:val="003773A5"/>
    <w:rsid w:val="003813C1"/>
    <w:rsid w:val="00387FA2"/>
    <w:rsid w:val="00390770"/>
    <w:rsid w:val="00392F45"/>
    <w:rsid w:val="00393F0F"/>
    <w:rsid w:val="00394623"/>
    <w:rsid w:val="00397B61"/>
    <w:rsid w:val="003A0B08"/>
    <w:rsid w:val="003A20B5"/>
    <w:rsid w:val="003A4889"/>
    <w:rsid w:val="003A7314"/>
    <w:rsid w:val="003B1E08"/>
    <w:rsid w:val="003B4A1E"/>
    <w:rsid w:val="003B4D5C"/>
    <w:rsid w:val="003B58E2"/>
    <w:rsid w:val="003B79B6"/>
    <w:rsid w:val="003C0334"/>
    <w:rsid w:val="003C38FC"/>
    <w:rsid w:val="003C566A"/>
    <w:rsid w:val="003C568F"/>
    <w:rsid w:val="003D0932"/>
    <w:rsid w:val="003D32E6"/>
    <w:rsid w:val="003D3646"/>
    <w:rsid w:val="003D58A0"/>
    <w:rsid w:val="003D5D57"/>
    <w:rsid w:val="003D5DF4"/>
    <w:rsid w:val="003D7787"/>
    <w:rsid w:val="003E6F9A"/>
    <w:rsid w:val="003F0683"/>
    <w:rsid w:val="003F7003"/>
    <w:rsid w:val="00403C3B"/>
    <w:rsid w:val="00403D52"/>
    <w:rsid w:val="0041112D"/>
    <w:rsid w:val="00413CD8"/>
    <w:rsid w:val="00414B6F"/>
    <w:rsid w:val="00415FA9"/>
    <w:rsid w:val="00416B34"/>
    <w:rsid w:val="004208AB"/>
    <w:rsid w:val="00425D40"/>
    <w:rsid w:val="00430F1C"/>
    <w:rsid w:val="0043113E"/>
    <w:rsid w:val="004361D2"/>
    <w:rsid w:val="004418AF"/>
    <w:rsid w:val="00441ACD"/>
    <w:rsid w:val="00443D0A"/>
    <w:rsid w:val="004472E3"/>
    <w:rsid w:val="00450D2B"/>
    <w:rsid w:val="00452EB9"/>
    <w:rsid w:val="00455B81"/>
    <w:rsid w:val="00456535"/>
    <w:rsid w:val="00460B09"/>
    <w:rsid w:val="00460F2E"/>
    <w:rsid w:val="0046295E"/>
    <w:rsid w:val="00464D5B"/>
    <w:rsid w:val="004665D5"/>
    <w:rsid w:val="0046779B"/>
    <w:rsid w:val="00471BA2"/>
    <w:rsid w:val="00472C33"/>
    <w:rsid w:val="00473429"/>
    <w:rsid w:val="00473B15"/>
    <w:rsid w:val="004750AB"/>
    <w:rsid w:val="0047573C"/>
    <w:rsid w:val="0048283D"/>
    <w:rsid w:val="004851A1"/>
    <w:rsid w:val="00485A76"/>
    <w:rsid w:val="00487D39"/>
    <w:rsid w:val="00493303"/>
    <w:rsid w:val="00493CFE"/>
    <w:rsid w:val="00493F25"/>
    <w:rsid w:val="0049575F"/>
    <w:rsid w:val="004A032D"/>
    <w:rsid w:val="004A6377"/>
    <w:rsid w:val="004B6DB2"/>
    <w:rsid w:val="004B7603"/>
    <w:rsid w:val="004C238E"/>
    <w:rsid w:val="004C6470"/>
    <w:rsid w:val="004D29CC"/>
    <w:rsid w:val="004D56D2"/>
    <w:rsid w:val="004D6D97"/>
    <w:rsid w:val="004D7B43"/>
    <w:rsid w:val="004E137C"/>
    <w:rsid w:val="004E3EB0"/>
    <w:rsid w:val="004E5028"/>
    <w:rsid w:val="004E5110"/>
    <w:rsid w:val="004E6FCB"/>
    <w:rsid w:val="004F0973"/>
    <w:rsid w:val="004F1691"/>
    <w:rsid w:val="004F1C06"/>
    <w:rsid w:val="004F254B"/>
    <w:rsid w:val="004F301C"/>
    <w:rsid w:val="005036A8"/>
    <w:rsid w:val="00503B68"/>
    <w:rsid w:val="0050412F"/>
    <w:rsid w:val="00511ABA"/>
    <w:rsid w:val="00512F79"/>
    <w:rsid w:val="005135CE"/>
    <w:rsid w:val="00517796"/>
    <w:rsid w:val="005218D0"/>
    <w:rsid w:val="0052291A"/>
    <w:rsid w:val="00523C3E"/>
    <w:rsid w:val="00525BD4"/>
    <w:rsid w:val="00527DBB"/>
    <w:rsid w:val="00531D70"/>
    <w:rsid w:val="00532368"/>
    <w:rsid w:val="0053687B"/>
    <w:rsid w:val="00536C80"/>
    <w:rsid w:val="00537180"/>
    <w:rsid w:val="00545165"/>
    <w:rsid w:val="00545BEA"/>
    <w:rsid w:val="00551AA9"/>
    <w:rsid w:val="0055213A"/>
    <w:rsid w:val="0055213E"/>
    <w:rsid w:val="005605C1"/>
    <w:rsid w:val="0056123D"/>
    <w:rsid w:val="00562A62"/>
    <w:rsid w:val="005636D7"/>
    <w:rsid w:val="005659FB"/>
    <w:rsid w:val="00566EFB"/>
    <w:rsid w:val="005709E0"/>
    <w:rsid w:val="00571059"/>
    <w:rsid w:val="00573CE6"/>
    <w:rsid w:val="00582DC3"/>
    <w:rsid w:val="00582F7A"/>
    <w:rsid w:val="00591077"/>
    <w:rsid w:val="0059668B"/>
    <w:rsid w:val="0059716D"/>
    <w:rsid w:val="005A2912"/>
    <w:rsid w:val="005A4478"/>
    <w:rsid w:val="005A626F"/>
    <w:rsid w:val="005A7170"/>
    <w:rsid w:val="005B2236"/>
    <w:rsid w:val="005B2B26"/>
    <w:rsid w:val="005B400A"/>
    <w:rsid w:val="005B4640"/>
    <w:rsid w:val="005B6617"/>
    <w:rsid w:val="005B798E"/>
    <w:rsid w:val="005C18E4"/>
    <w:rsid w:val="005C22AB"/>
    <w:rsid w:val="005C2C17"/>
    <w:rsid w:val="005C47F8"/>
    <w:rsid w:val="005C75F2"/>
    <w:rsid w:val="005C7916"/>
    <w:rsid w:val="005D0952"/>
    <w:rsid w:val="005D0C74"/>
    <w:rsid w:val="005D0CE4"/>
    <w:rsid w:val="005D2E9C"/>
    <w:rsid w:val="005D430D"/>
    <w:rsid w:val="005D48D9"/>
    <w:rsid w:val="005E107B"/>
    <w:rsid w:val="005E148F"/>
    <w:rsid w:val="005E19AF"/>
    <w:rsid w:val="005E329D"/>
    <w:rsid w:val="005E3F14"/>
    <w:rsid w:val="005F17A3"/>
    <w:rsid w:val="005F2AB9"/>
    <w:rsid w:val="005F3303"/>
    <w:rsid w:val="0060301D"/>
    <w:rsid w:val="00603341"/>
    <w:rsid w:val="00613D0B"/>
    <w:rsid w:val="00615A10"/>
    <w:rsid w:val="0062049F"/>
    <w:rsid w:val="00622D22"/>
    <w:rsid w:val="006238A7"/>
    <w:rsid w:val="00623C35"/>
    <w:rsid w:val="00623E8D"/>
    <w:rsid w:val="00624534"/>
    <w:rsid w:val="006304C7"/>
    <w:rsid w:val="00632B85"/>
    <w:rsid w:val="006407C5"/>
    <w:rsid w:val="006439F8"/>
    <w:rsid w:val="006454C8"/>
    <w:rsid w:val="00645E0A"/>
    <w:rsid w:val="0064603C"/>
    <w:rsid w:val="00651157"/>
    <w:rsid w:val="00652F6F"/>
    <w:rsid w:val="0065359F"/>
    <w:rsid w:val="00657689"/>
    <w:rsid w:val="006605B5"/>
    <w:rsid w:val="00665FFA"/>
    <w:rsid w:val="00670D10"/>
    <w:rsid w:val="00673F44"/>
    <w:rsid w:val="006745E5"/>
    <w:rsid w:val="00680E37"/>
    <w:rsid w:val="006823F0"/>
    <w:rsid w:val="00682CB4"/>
    <w:rsid w:val="00683A7D"/>
    <w:rsid w:val="0068423C"/>
    <w:rsid w:val="00685462"/>
    <w:rsid w:val="006859CA"/>
    <w:rsid w:val="006915FD"/>
    <w:rsid w:val="0069243E"/>
    <w:rsid w:val="006949F1"/>
    <w:rsid w:val="006A0435"/>
    <w:rsid w:val="006A0DDD"/>
    <w:rsid w:val="006A15F9"/>
    <w:rsid w:val="006A4A77"/>
    <w:rsid w:val="006B023C"/>
    <w:rsid w:val="006B7238"/>
    <w:rsid w:val="006C22EB"/>
    <w:rsid w:val="006C40FB"/>
    <w:rsid w:val="006C432B"/>
    <w:rsid w:val="006C6A6E"/>
    <w:rsid w:val="006D18EB"/>
    <w:rsid w:val="006D4E03"/>
    <w:rsid w:val="006D6A96"/>
    <w:rsid w:val="006D79E8"/>
    <w:rsid w:val="006E0705"/>
    <w:rsid w:val="006F0744"/>
    <w:rsid w:val="006F1B73"/>
    <w:rsid w:val="006F3FC9"/>
    <w:rsid w:val="006F4334"/>
    <w:rsid w:val="00700FD1"/>
    <w:rsid w:val="00701AE0"/>
    <w:rsid w:val="00701F5A"/>
    <w:rsid w:val="00702219"/>
    <w:rsid w:val="00704F07"/>
    <w:rsid w:val="00705653"/>
    <w:rsid w:val="00711902"/>
    <w:rsid w:val="00712BBA"/>
    <w:rsid w:val="00715617"/>
    <w:rsid w:val="00716974"/>
    <w:rsid w:val="007177C3"/>
    <w:rsid w:val="00721DA9"/>
    <w:rsid w:val="00723333"/>
    <w:rsid w:val="00723A55"/>
    <w:rsid w:val="00723B1A"/>
    <w:rsid w:val="007247C3"/>
    <w:rsid w:val="00724B6E"/>
    <w:rsid w:val="0072519B"/>
    <w:rsid w:val="00725F96"/>
    <w:rsid w:val="00732D88"/>
    <w:rsid w:val="00736230"/>
    <w:rsid w:val="00736D16"/>
    <w:rsid w:val="00737323"/>
    <w:rsid w:val="00737B88"/>
    <w:rsid w:val="00741A1F"/>
    <w:rsid w:val="00751201"/>
    <w:rsid w:val="00752711"/>
    <w:rsid w:val="00754099"/>
    <w:rsid w:val="00754A20"/>
    <w:rsid w:val="007565EB"/>
    <w:rsid w:val="00757918"/>
    <w:rsid w:val="00765189"/>
    <w:rsid w:val="007651EC"/>
    <w:rsid w:val="0076570E"/>
    <w:rsid w:val="00767D06"/>
    <w:rsid w:val="007814E2"/>
    <w:rsid w:val="00783526"/>
    <w:rsid w:val="00790833"/>
    <w:rsid w:val="00790FC8"/>
    <w:rsid w:val="00792C65"/>
    <w:rsid w:val="00793101"/>
    <w:rsid w:val="007943B3"/>
    <w:rsid w:val="00794BBC"/>
    <w:rsid w:val="007A064C"/>
    <w:rsid w:val="007A247B"/>
    <w:rsid w:val="007A7528"/>
    <w:rsid w:val="007B0BFF"/>
    <w:rsid w:val="007B4E78"/>
    <w:rsid w:val="007B52CB"/>
    <w:rsid w:val="007B60AB"/>
    <w:rsid w:val="007C0066"/>
    <w:rsid w:val="007C3344"/>
    <w:rsid w:val="007C62DF"/>
    <w:rsid w:val="007D01D8"/>
    <w:rsid w:val="007D0E4D"/>
    <w:rsid w:val="007D3A34"/>
    <w:rsid w:val="007E1369"/>
    <w:rsid w:val="007E154B"/>
    <w:rsid w:val="007E1551"/>
    <w:rsid w:val="007F6039"/>
    <w:rsid w:val="007F6237"/>
    <w:rsid w:val="007F6277"/>
    <w:rsid w:val="007F6F98"/>
    <w:rsid w:val="007F72B2"/>
    <w:rsid w:val="00800185"/>
    <w:rsid w:val="00801B78"/>
    <w:rsid w:val="00801E9D"/>
    <w:rsid w:val="008038B8"/>
    <w:rsid w:val="00812DAA"/>
    <w:rsid w:val="00813264"/>
    <w:rsid w:val="00814528"/>
    <w:rsid w:val="00814D46"/>
    <w:rsid w:val="00816907"/>
    <w:rsid w:val="00820902"/>
    <w:rsid w:val="00823A1B"/>
    <w:rsid w:val="008267AE"/>
    <w:rsid w:val="00827CE3"/>
    <w:rsid w:val="00827F65"/>
    <w:rsid w:val="00830552"/>
    <w:rsid w:val="00833195"/>
    <w:rsid w:val="00835345"/>
    <w:rsid w:val="00842BC6"/>
    <w:rsid w:val="00845527"/>
    <w:rsid w:val="0084662C"/>
    <w:rsid w:val="00846AF7"/>
    <w:rsid w:val="00850BB9"/>
    <w:rsid w:val="00861AD3"/>
    <w:rsid w:val="008625E1"/>
    <w:rsid w:val="00862ABD"/>
    <w:rsid w:val="00870BE1"/>
    <w:rsid w:val="00872C7E"/>
    <w:rsid w:val="00876093"/>
    <w:rsid w:val="008850C8"/>
    <w:rsid w:val="00885365"/>
    <w:rsid w:val="00886A96"/>
    <w:rsid w:val="00890552"/>
    <w:rsid w:val="00891069"/>
    <w:rsid w:val="00891570"/>
    <w:rsid w:val="00892AF1"/>
    <w:rsid w:val="008953F5"/>
    <w:rsid w:val="00895B32"/>
    <w:rsid w:val="00897E01"/>
    <w:rsid w:val="008A520D"/>
    <w:rsid w:val="008A6E2D"/>
    <w:rsid w:val="008A7888"/>
    <w:rsid w:val="008B4F3A"/>
    <w:rsid w:val="008B4FF7"/>
    <w:rsid w:val="008B5375"/>
    <w:rsid w:val="008B78BF"/>
    <w:rsid w:val="008C0892"/>
    <w:rsid w:val="008C34DB"/>
    <w:rsid w:val="008C63D3"/>
    <w:rsid w:val="008D0724"/>
    <w:rsid w:val="008D0C46"/>
    <w:rsid w:val="008E0BCF"/>
    <w:rsid w:val="008E2428"/>
    <w:rsid w:val="008E7D28"/>
    <w:rsid w:val="008E7FF6"/>
    <w:rsid w:val="008F16E4"/>
    <w:rsid w:val="008F197C"/>
    <w:rsid w:val="008F1EB3"/>
    <w:rsid w:val="008F2DC7"/>
    <w:rsid w:val="008F40F0"/>
    <w:rsid w:val="008F66C7"/>
    <w:rsid w:val="00900F50"/>
    <w:rsid w:val="00901AA1"/>
    <w:rsid w:val="0090250C"/>
    <w:rsid w:val="00903461"/>
    <w:rsid w:val="00904B0D"/>
    <w:rsid w:val="009066EB"/>
    <w:rsid w:val="00907526"/>
    <w:rsid w:val="00907C6E"/>
    <w:rsid w:val="00912D60"/>
    <w:rsid w:val="00912E13"/>
    <w:rsid w:val="009140D3"/>
    <w:rsid w:val="00914C23"/>
    <w:rsid w:val="00922BEE"/>
    <w:rsid w:val="009250DC"/>
    <w:rsid w:val="009314F6"/>
    <w:rsid w:val="00933929"/>
    <w:rsid w:val="00941CB5"/>
    <w:rsid w:val="00942643"/>
    <w:rsid w:val="00942C1E"/>
    <w:rsid w:val="00943C18"/>
    <w:rsid w:val="00950E55"/>
    <w:rsid w:val="00952782"/>
    <w:rsid w:val="00952AD2"/>
    <w:rsid w:val="009548A1"/>
    <w:rsid w:val="00954C58"/>
    <w:rsid w:val="009603A0"/>
    <w:rsid w:val="0097417B"/>
    <w:rsid w:val="00977DEE"/>
    <w:rsid w:val="00980AE3"/>
    <w:rsid w:val="00990765"/>
    <w:rsid w:val="00992FF4"/>
    <w:rsid w:val="009933AE"/>
    <w:rsid w:val="00994A08"/>
    <w:rsid w:val="00994E57"/>
    <w:rsid w:val="00995179"/>
    <w:rsid w:val="009A18F6"/>
    <w:rsid w:val="009B0192"/>
    <w:rsid w:val="009B1ECA"/>
    <w:rsid w:val="009B55F2"/>
    <w:rsid w:val="009C0333"/>
    <w:rsid w:val="009C1B47"/>
    <w:rsid w:val="009C3D5C"/>
    <w:rsid w:val="009C3F34"/>
    <w:rsid w:val="009C405B"/>
    <w:rsid w:val="009C4242"/>
    <w:rsid w:val="009C4350"/>
    <w:rsid w:val="009C5198"/>
    <w:rsid w:val="009D107E"/>
    <w:rsid w:val="009D3078"/>
    <w:rsid w:val="009D35DC"/>
    <w:rsid w:val="009D5A9B"/>
    <w:rsid w:val="009D7B7B"/>
    <w:rsid w:val="009E2F21"/>
    <w:rsid w:val="009E3A2D"/>
    <w:rsid w:val="009E47C8"/>
    <w:rsid w:val="009E53DD"/>
    <w:rsid w:val="009E665D"/>
    <w:rsid w:val="009F1388"/>
    <w:rsid w:val="009F3BC0"/>
    <w:rsid w:val="009F57A9"/>
    <w:rsid w:val="009F5F9B"/>
    <w:rsid w:val="00A00287"/>
    <w:rsid w:val="00A03EE9"/>
    <w:rsid w:val="00A05CBF"/>
    <w:rsid w:val="00A0659E"/>
    <w:rsid w:val="00A07A14"/>
    <w:rsid w:val="00A10770"/>
    <w:rsid w:val="00A10892"/>
    <w:rsid w:val="00A137C1"/>
    <w:rsid w:val="00A14A35"/>
    <w:rsid w:val="00A1544E"/>
    <w:rsid w:val="00A15F23"/>
    <w:rsid w:val="00A16E5B"/>
    <w:rsid w:val="00A20B84"/>
    <w:rsid w:val="00A219BF"/>
    <w:rsid w:val="00A2436E"/>
    <w:rsid w:val="00A25505"/>
    <w:rsid w:val="00A25BB3"/>
    <w:rsid w:val="00A2615F"/>
    <w:rsid w:val="00A3599A"/>
    <w:rsid w:val="00A47869"/>
    <w:rsid w:val="00A50AEA"/>
    <w:rsid w:val="00A6073E"/>
    <w:rsid w:val="00A63B4C"/>
    <w:rsid w:val="00A65B6F"/>
    <w:rsid w:val="00A65F18"/>
    <w:rsid w:val="00A70B34"/>
    <w:rsid w:val="00A71483"/>
    <w:rsid w:val="00A73B66"/>
    <w:rsid w:val="00A770AA"/>
    <w:rsid w:val="00A8089C"/>
    <w:rsid w:val="00A80B2E"/>
    <w:rsid w:val="00A82176"/>
    <w:rsid w:val="00A827C6"/>
    <w:rsid w:val="00A82DC1"/>
    <w:rsid w:val="00A8423A"/>
    <w:rsid w:val="00A856E4"/>
    <w:rsid w:val="00A85A2D"/>
    <w:rsid w:val="00A87FAE"/>
    <w:rsid w:val="00A92398"/>
    <w:rsid w:val="00A93356"/>
    <w:rsid w:val="00A94CAF"/>
    <w:rsid w:val="00A9740D"/>
    <w:rsid w:val="00AA3974"/>
    <w:rsid w:val="00AA428B"/>
    <w:rsid w:val="00AA5DBF"/>
    <w:rsid w:val="00AA7992"/>
    <w:rsid w:val="00AB0E2A"/>
    <w:rsid w:val="00AB4A5B"/>
    <w:rsid w:val="00AB653C"/>
    <w:rsid w:val="00AC40A6"/>
    <w:rsid w:val="00AC42DE"/>
    <w:rsid w:val="00AC57FF"/>
    <w:rsid w:val="00AC7277"/>
    <w:rsid w:val="00AD2B68"/>
    <w:rsid w:val="00AD44A0"/>
    <w:rsid w:val="00AF0C2C"/>
    <w:rsid w:val="00AF13B6"/>
    <w:rsid w:val="00AF4FCB"/>
    <w:rsid w:val="00AF5621"/>
    <w:rsid w:val="00B0028A"/>
    <w:rsid w:val="00B0688A"/>
    <w:rsid w:val="00B120E8"/>
    <w:rsid w:val="00B1244C"/>
    <w:rsid w:val="00B14BCB"/>
    <w:rsid w:val="00B15C20"/>
    <w:rsid w:val="00B16043"/>
    <w:rsid w:val="00B24D94"/>
    <w:rsid w:val="00B263A5"/>
    <w:rsid w:val="00B26A09"/>
    <w:rsid w:val="00B31BF4"/>
    <w:rsid w:val="00B4535D"/>
    <w:rsid w:val="00B454B6"/>
    <w:rsid w:val="00B46AB3"/>
    <w:rsid w:val="00B52BAA"/>
    <w:rsid w:val="00B546DD"/>
    <w:rsid w:val="00B56A98"/>
    <w:rsid w:val="00B61612"/>
    <w:rsid w:val="00B653E6"/>
    <w:rsid w:val="00B67832"/>
    <w:rsid w:val="00B708A4"/>
    <w:rsid w:val="00B73AB9"/>
    <w:rsid w:val="00B75DAE"/>
    <w:rsid w:val="00B77260"/>
    <w:rsid w:val="00B80C7E"/>
    <w:rsid w:val="00B80C7F"/>
    <w:rsid w:val="00B82939"/>
    <w:rsid w:val="00B9695C"/>
    <w:rsid w:val="00BA619D"/>
    <w:rsid w:val="00BA6776"/>
    <w:rsid w:val="00BB12CB"/>
    <w:rsid w:val="00BB175E"/>
    <w:rsid w:val="00BB30CC"/>
    <w:rsid w:val="00BB6775"/>
    <w:rsid w:val="00BC0C39"/>
    <w:rsid w:val="00BC10DD"/>
    <w:rsid w:val="00BC2217"/>
    <w:rsid w:val="00BC4B2A"/>
    <w:rsid w:val="00BC7F0F"/>
    <w:rsid w:val="00BD1887"/>
    <w:rsid w:val="00BD252C"/>
    <w:rsid w:val="00BD3AEA"/>
    <w:rsid w:val="00BD43AD"/>
    <w:rsid w:val="00BD6C87"/>
    <w:rsid w:val="00BE127A"/>
    <w:rsid w:val="00BE1C4D"/>
    <w:rsid w:val="00BE26D4"/>
    <w:rsid w:val="00BE6451"/>
    <w:rsid w:val="00BE6A43"/>
    <w:rsid w:val="00BF1674"/>
    <w:rsid w:val="00BF2B83"/>
    <w:rsid w:val="00BF7D03"/>
    <w:rsid w:val="00C10EB6"/>
    <w:rsid w:val="00C138E9"/>
    <w:rsid w:val="00C14236"/>
    <w:rsid w:val="00C17385"/>
    <w:rsid w:val="00C217C8"/>
    <w:rsid w:val="00C225DB"/>
    <w:rsid w:val="00C233EB"/>
    <w:rsid w:val="00C23CEF"/>
    <w:rsid w:val="00C26BA6"/>
    <w:rsid w:val="00C274E8"/>
    <w:rsid w:val="00C306FB"/>
    <w:rsid w:val="00C32683"/>
    <w:rsid w:val="00C35A7A"/>
    <w:rsid w:val="00C36ACC"/>
    <w:rsid w:val="00C408E8"/>
    <w:rsid w:val="00C40EE4"/>
    <w:rsid w:val="00C42211"/>
    <w:rsid w:val="00C4331E"/>
    <w:rsid w:val="00C43806"/>
    <w:rsid w:val="00C449E7"/>
    <w:rsid w:val="00C5216B"/>
    <w:rsid w:val="00C536C0"/>
    <w:rsid w:val="00C54789"/>
    <w:rsid w:val="00C55530"/>
    <w:rsid w:val="00C6139B"/>
    <w:rsid w:val="00C62642"/>
    <w:rsid w:val="00C641DB"/>
    <w:rsid w:val="00C70121"/>
    <w:rsid w:val="00C7094D"/>
    <w:rsid w:val="00C73BB3"/>
    <w:rsid w:val="00C76679"/>
    <w:rsid w:val="00C768AB"/>
    <w:rsid w:val="00C8022F"/>
    <w:rsid w:val="00C841F5"/>
    <w:rsid w:val="00C86CD2"/>
    <w:rsid w:val="00C90ABA"/>
    <w:rsid w:val="00C915B2"/>
    <w:rsid w:val="00CA1568"/>
    <w:rsid w:val="00CA17F8"/>
    <w:rsid w:val="00CA6AEB"/>
    <w:rsid w:val="00CA7014"/>
    <w:rsid w:val="00CB3F52"/>
    <w:rsid w:val="00CB41C1"/>
    <w:rsid w:val="00CB57C9"/>
    <w:rsid w:val="00CC227E"/>
    <w:rsid w:val="00CC7FD7"/>
    <w:rsid w:val="00CD0124"/>
    <w:rsid w:val="00CD0724"/>
    <w:rsid w:val="00CD6CEE"/>
    <w:rsid w:val="00CE03A9"/>
    <w:rsid w:val="00CE07D9"/>
    <w:rsid w:val="00CE1613"/>
    <w:rsid w:val="00CE1980"/>
    <w:rsid w:val="00CE3E39"/>
    <w:rsid w:val="00CE66BC"/>
    <w:rsid w:val="00CE7F65"/>
    <w:rsid w:val="00CF4C75"/>
    <w:rsid w:val="00D019BA"/>
    <w:rsid w:val="00D02FB7"/>
    <w:rsid w:val="00D037B7"/>
    <w:rsid w:val="00D14435"/>
    <w:rsid w:val="00D177F5"/>
    <w:rsid w:val="00D2064E"/>
    <w:rsid w:val="00D2217D"/>
    <w:rsid w:val="00D239F2"/>
    <w:rsid w:val="00D312B3"/>
    <w:rsid w:val="00D332C7"/>
    <w:rsid w:val="00D40BF8"/>
    <w:rsid w:val="00D40BFF"/>
    <w:rsid w:val="00D43276"/>
    <w:rsid w:val="00D44323"/>
    <w:rsid w:val="00D53B32"/>
    <w:rsid w:val="00D55EE9"/>
    <w:rsid w:val="00D61CF7"/>
    <w:rsid w:val="00D61ED1"/>
    <w:rsid w:val="00D76B05"/>
    <w:rsid w:val="00D839F6"/>
    <w:rsid w:val="00D90906"/>
    <w:rsid w:val="00D91906"/>
    <w:rsid w:val="00D93DA7"/>
    <w:rsid w:val="00D94DEA"/>
    <w:rsid w:val="00D968EC"/>
    <w:rsid w:val="00D96E7B"/>
    <w:rsid w:val="00D97B59"/>
    <w:rsid w:val="00DA3621"/>
    <w:rsid w:val="00DA68AF"/>
    <w:rsid w:val="00DA75D8"/>
    <w:rsid w:val="00DB4DFC"/>
    <w:rsid w:val="00DB5036"/>
    <w:rsid w:val="00DB5DAE"/>
    <w:rsid w:val="00DC05A6"/>
    <w:rsid w:val="00DC09B2"/>
    <w:rsid w:val="00DC4BF5"/>
    <w:rsid w:val="00DC6505"/>
    <w:rsid w:val="00DC7310"/>
    <w:rsid w:val="00DD2C24"/>
    <w:rsid w:val="00DD38BE"/>
    <w:rsid w:val="00DE3A44"/>
    <w:rsid w:val="00DE69F9"/>
    <w:rsid w:val="00DE743B"/>
    <w:rsid w:val="00DF6735"/>
    <w:rsid w:val="00DF7974"/>
    <w:rsid w:val="00E009E3"/>
    <w:rsid w:val="00E026D3"/>
    <w:rsid w:val="00E10780"/>
    <w:rsid w:val="00E11840"/>
    <w:rsid w:val="00E13586"/>
    <w:rsid w:val="00E163C0"/>
    <w:rsid w:val="00E2146B"/>
    <w:rsid w:val="00E26020"/>
    <w:rsid w:val="00E339E2"/>
    <w:rsid w:val="00E3509F"/>
    <w:rsid w:val="00E35AC7"/>
    <w:rsid w:val="00E35ECD"/>
    <w:rsid w:val="00E44311"/>
    <w:rsid w:val="00E448B1"/>
    <w:rsid w:val="00E46D4A"/>
    <w:rsid w:val="00E5712C"/>
    <w:rsid w:val="00E6277D"/>
    <w:rsid w:val="00E6320F"/>
    <w:rsid w:val="00E657DF"/>
    <w:rsid w:val="00E70020"/>
    <w:rsid w:val="00E71C9B"/>
    <w:rsid w:val="00E7499D"/>
    <w:rsid w:val="00E74E62"/>
    <w:rsid w:val="00E75220"/>
    <w:rsid w:val="00E75C26"/>
    <w:rsid w:val="00E81C0A"/>
    <w:rsid w:val="00E81F6F"/>
    <w:rsid w:val="00E8527D"/>
    <w:rsid w:val="00E87D02"/>
    <w:rsid w:val="00E92A87"/>
    <w:rsid w:val="00E92EF6"/>
    <w:rsid w:val="00E9427F"/>
    <w:rsid w:val="00E94BA7"/>
    <w:rsid w:val="00E94FB8"/>
    <w:rsid w:val="00EA1F6D"/>
    <w:rsid w:val="00EA3DCD"/>
    <w:rsid w:val="00EA7539"/>
    <w:rsid w:val="00EB1FDB"/>
    <w:rsid w:val="00EB265A"/>
    <w:rsid w:val="00EB666C"/>
    <w:rsid w:val="00EC042D"/>
    <w:rsid w:val="00EC214B"/>
    <w:rsid w:val="00EC27D7"/>
    <w:rsid w:val="00EC30AD"/>
    <w:rsid w:val="00EC5B2D"/>
    <w:rsid w:val="00ED6872"/>
    <w:rsid w:val="00ED7454"/>
    <w:rsid w:val="00EE1318"/>
    <w:rsid w:val="00EE7D0F"/>
    <w:rsid w:val="00EF08AA"/>
    <w:rsid w:val="00EF263D"/>
    <w:rsid w:val="00EF3143"/>
    <w:rsid w:val="00F0694D"/>
    <w:rsid w:val="00F07433"/>
    <w:rsid w:val="00F11038"/>
    <w:rsid w:val="00F14AF9"/>
    <w:rsid w:val="00F15AAD"/>
    <w:rsid w:val="00F236C5"/>
    <w:rsid w:val="00F32FD5"/>
    <w:rsid w:val="00F35A34"/>
    <w:rsid w:val="00F3715D"/>
    <w:rsid w:val="00F40CCE"/>
    <w:rsid w:val="00F455FE"/>
    <w:rsid w:val="00F45B7C"/>
    <w:rsid w:val="00F45F3B"/>
    <w:rsid w:val="00F55335"/>
    <w:rsid w:val="00F623FC"/>
    <w:rsid w:val="00F62496"/>
    <w:rsid w:val="00F63EAF"/>
    <w:rsid w:val="00F6697D"/>
    <w:rsid w:val="00F705CF"/>
    <w:rsid w:val="00F71FB4"/>
    <w:rsid w:val="00F7647E"/>
    <w:rsid w:val="00F80F54"/>
    <w:rsid w:val="00F824A6"/>
    <w:rsid w:val="00F82E67"/>
    <w:rsid w:val="00F843AF"/>
    <w:rsid w:val="00F8457E"/>
    <w:rsid w:val="00F8564D"/>
    <w:rsid w:val="00F90436"/>
    <w:rsid w:val="00F937E3"/>
    <w:rsid w:val="00F94617"/>
    <w:rsid w:val="00F9497C"/>
    <w:rsid w:val="00F96FA6"/>
    <w:rsid w:val="00FA143F"/>
    <w:rsid w:val="00FB03D8"/>
    <w:rsid w:val="00FB40CE"/>
    <w:rsid w:val="00FC2C2A"/>
    <w:rsid w:val="00FC6BB6"/>
    <w:rsid w:val="00FC743A"/>
    <w:rsid w:val="00FD3793"/>
    <w:rsid w:val="00FD6E4A"/>
    <w:rsid w:val="00FE220C"/>
    <w:rsid w:val="00FE50C1"/>
    <w:rsid w:val="00FE5E80"/>
    <w:rsid w:val="00FE6391"/>
    <w:rsid w:val="00FE6A60"/>
    <w:rsid w:val="00FE78BD"/>
    <w:rsid w:val="00FF00F5"/>
    <w:rsid w:val="00FF058F"/>
    <w:rsid w:val="00FF263D"/>
    <w:rsid w:val="00FF2BA1"/>
    <w:rsid w:val="00FF7A41"/>
    <w:rsid w:val="12D26849"/>
    <w:rsid w:val="28A1E198"/>
    <w:rsid w:val="2BD9825A"/>
    <w:rsid w:val="2E47FFCB"/>
    <w:rsid w:val="2F11231C"/>
    <w:rsid w:val="306540D3"/>
    <w:rsid w:val="307009C9"/>
    <w:rsid w:val="30ACF37D"/>
    <w:rsid w:val="46712300"/>
    <w:rsid w:val="51F0AD3A"/>
    <w:rsid w:val="54CFA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strokecolor="#333">
      <v:stroke color="#333" weight=".25pt"/>
    </o:shapedefaults>
    <o:shapelayout v:ext="edit">
      <o:idmap v:ext="edit" data="2"/>
    </o:shapelayout>
  </w:shapeDefaults>
  <w:decimalSymbol w:val="."/>
  <w:listSeparator w:val=","/>
  <w14:docId w14:val="251C6657"/>
  <w15:docId w15:val="{2DD0AE75-8DA2-4035-A14F-57F03AF38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next w:val="KBRText"/>
    <w:rsid w:val="0043113E"/>
    <w:pPr>
      <w:spacing w:after="120" w:line="300" w:lineRule="exact"/>
    </w:pPr>
    <w:rPr>
      <w:rFonts w:asciiTheme="minorHAnsi" w:hAnsiTheme="minorHAnsi"/>
      <w:sz w:val="22"/>
      <w:szCs w:val="24"/>
      <w:lang w:val="en-US" w:eastAsia="en-US"/>
    </w:rPr>
  </w:style>
  <w:style w:type="paragraph" w:styleId="Heading1">
    <w:name w:val="heading 1"/>
    <w:basedOn w:val="KBRPara"/>
    <w:next w:val="KBRText"/>
    <w:qFormat/>
    <w:rsid w:val="00B80C7F"/>
    <w:pPr>
      <w:keepNext/>
      <w:numPr>
        <w:numId w:val="26"/>
      </w:numPr>
      <w:spacing w:before="240" w:line="240" w:lineRule="auto"/>
      <w:ind w:left="1702" w:hanging="284"/>
      <w:outlineLvl w:val="0"/>
    </w:pPr>
    <w:rPr>
      <w:rFonts w:ascii="MrEavesXLModOT-Bold" w:hAnsi="MrEavesXLModOT-Bold" w:cs="Arial"/>
      <w:bCs/>
      <w:color w:val="00205C" w:themeColor="accent2"/>
      <w:kern w:val="32"/>
      <w:sz w:val="40"/>
      <w:szCs w:val="32"/>
    </w:rPr>
  </w:style>
  <w:style w:type="paragraph" w:styleId="Heading2">
    <w:name w:val="heading 2"/>
    <w:basedOn w:val="Heading1"/>
    <w:next w:val="KBRText"/>
    <w:qFormat/>
    <w:rsid w:val="00B80C7F"/>
    <w:pPr>
      <w:numPr>
        <w:ilvl w:val="1"/>
      </w:numPr>
      <w:ind w:left="1702" w:hanging="284"/>
      <w:outlineLvl w:val="1"/>
    </w:pPr>
    <w:rPr>
      <w:bCs w:val="0"/>
      <w:iCs/>
      <w:sz w:val="36"/>
      <w:szCs w:val="28"/>
    </w:rPr>
  </w:style>
  <w:style w:type="paragraph" w:styleId="Heading3">
    <w:name w:val="heading 3"/>
    <w:basedOn w:val="Heading2"/>
    <w:next w:val="KBRText"/>
    <w:qFormat/>
    <w:rsid w:val="00B80C7F"/>
    <w:pPr>
      <w:numPr>
        <w:ilvl w:val="2"/>
      </w:numPr>
      <w:ind w:left="1702" w:hanging="284"/>
      <w:outlineLvl w:val="2"/>
    </w:pPr>
    <w:rPr>
      <w:bCs/>
      <w:sz w:val="32"/>
      <w:szCs w:val="26"/>
    </w:rPr>
  </w:style>
  <w:style w:type="paragraph" w:styleId="Heading4">
    <w:name w:val="heading 4"/>
    <w:basedOn w:val="Heading3"/>
    <w:next w:val="KBRText"/>
    <w:rsid w:val="00790833"/>
    <w:pPr>
      <w:numPr>
        <w:ilvl w:val="3"/>
      </w:numPr>
      <w:spacing w:after="60"/>
      <w:outlineLvl w:val="3"/>
    </w:pPr>
    <w:rPr>
      <w:b/>
      <w:bCs w:val="0"/>
      <w:szCs w:val="22"/>
    </w:rPr>
  </w:style>
  <w:style w:type="paragraph" w:styleId="Heading5">
    <w:name w:val="heading 5"/>
    <w:basedOn w:val="Heading4"/>
    <w:next w:val="KBRText"/>
    <w:rsid w:val="004F1691"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Heading5"/>
    <w:next w:val="KBRText"/>
    <w:rsid w:val="004F1691"/>
    <w:pPr>
      <w:numPr>
        <w:ilvl w:val="5"/>
      </w:numPr>
      <w:outlineLvl w:val="5"/>
    </w:pPr>
    <w:rPr>
      <w:bCs w:val="0"/>
      <w:szCs w:val="22"/>
    </w:rPr>
  </w:style>
  <w:style w:type="paragraph" w:styleId="Heading7">
    <w:name w:val="heading 7"/>
    <w:basedOn w:val="Heading6"/>
    <w:next w:val="KBRText"/>
    <w:rsid w:val="004F1691"/>
    <w:pPr>
      <w:numPr>
        <w:ilvl w:val="6"/>
      </w:numPr>
      <w:outlineLvl w:val="6"/>
    </w:pPr>
  </w:style>
  <w:style w:type="paragraph" w:styleId="Heading8">
    <w:name w:val="heading 8"/>
    <w:basedOn w:val="Heading7"/>
    <w:next w:val="KBRText"/>
    <w:rsid w:val="004F1691"/>
    <w:pPr>
      <w:numPr>
        <w:ilvl w:val="7"/>
      </w:numPr>
      <w:outlineLvl w:val="7"/>
    </w:pPr>
    <w:rPr>
      <w:iCs/>
    </w:rPr>
  </w:style>
  <w:style w:type="paragraph" w:styleId="Heading9">
    <w:name w:val="heading 9"/>
    <w:basedOn w:val="Heading8"/>
    <w:next w:val="KBRText"/>
    <w:rsid w:val="004F1691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BRText">
    <w:name w:val="KBR Text"/>
    <w:basedOn w:val="KBRPara"/>
    <w:qFormat/>
    <w:rsid w:val="00E009E3"/>
    <w:pPr>
      <w:keepLines/>
      <w:spacing w:line="280" w:lineRule="atLeast"/>
      <w:ind w:left="1701"/>
    </w:pPr>
  </w:style>
  <w:style w:type="paragraph" w:customStyle="1" w:styleId="KBRPara">
    <w:name w:val="KBR Para"/>
    <w:qFormat/>
    <w:rsid w:val="000427A7"/>
    <w:pPr>
      <w:spacing w:before="120" w:after="120" w:line="280" w:lineRule="exact"/>
    </w:pPr>
    <w:rPr>
      <w:rFonts w:ascii="MrEavesXLModOT-Reg" w:hAnsi="MrEavesXLModOT-Reg"/>
      <w:szCs w:val="24"/>
      <w:lang w:eastAsia="en-US"/>
    </w:rPr>
  </w:style>
  <w:style w:type="paragraph" w:styleId="Header">
    <w:name w:val="header"/>
    <w:basedOn w:val="KBRPara"/>
    <w:rsid w:val="00835345"/>
    <w:pPr>
      <w:tabs>
        <w:tab w:val="right" w:pos="7937"/>
        <w:tab w:val="right" w:pos="9298"/>
        <w:tab w:val="right" w:pos="12926"/>
        <w:tab w:val="right" w:pos="19899"/>
      </w:tabs>
      <w:spacing w:before="800" w:after="240"/>
    </w:pPr>
    <w:rPr>
      <w:i/>
      <w:sz w:val="15"/>
    </w:rPr>
  </w:style>
  <w:style w:type="paragraph" w:customStyle="1" w:styleId="KBRBulletList1">
    <w:name w:val="KBR Bullet List 1"/>
    <w:basedOn w:val="KBRPara"/>
    <w:rsid w:val="00473B15"/>
    <w:pPr>
      <w:numPr>
        <w:numId w:val="30"/>
      </w:numPr>
    </w:pPr>
  </w:style>
  <w:style w:type="paragraph" w:customStyle="1" w:styleId="KBRBulletList2">
    <w:name w:val="KBR Bullet List 2"/>
    <w:basedOn w:val="KBRPara"/>
    <w:rsid w:val="000326F1"/>
    <w:pPr>
      <w:numPr>
        <w:ilvl w:val="1"/>
        <w:numId w:val="30"/>
      </w:numPr>
    </w:pPr>
  </w:style>
  <w:style w:type="paragraph" w:customStyle="1" w:styleId="KBRClientBullet1">
    <w:name w:val="KBR Client Bullet 1"/>
    <w:basedOn w:val="KBRPara"/>
    <w:rsid w:val="00A65B6F"/>
    <w:pPr>
      <w:numPr>
        <w:numId w:val="23"/>
      </w:numPr>
      <w:spacing w:before="60" w:after="60"/>
    </w:pPr>
    <w:rPr>
      <w:rFonts w:ascii="MrEavesXLModNarOT-BoldItalic" w:hAnsi="MrEavesXLModNarOT-BoldItalic"/>
      <w:color w:val="009FFD" w:themeColor="accent6"/>
      <w:szCs w:val="18"/>
    </w:rPr>
  </w:style>
  <w:style w:type="paragraph" w:customStyle="1" w:styleId="KBRClientBullet2">
    <w:name w:val="KBR Client Bullet 2"/>
    <w:basedOn w:val="KBRPara"/>
    <w:rsid w:val="00A65B6F"/>
    <w:pPr>
      <w:numPr>
        <w:ilvl w:val="1"/>
        <w:numId w:val="23"/>
      </w:numPr>
      <w:spacing w:before="60" w:after="60"/>
    </w:pPr>
    <w:rPr>
      <w:rFonts w:ascii="MrEavesXLModNarOT-BoldItalic" w:hAnsi="MrEavesXLModNarOT-BoldItalic"/>
      <w:bCs/>
      <w:iCs/>
      <w:color w:val="009FFD" w:themeColor="accent6"/>
      <w:szCs w:val="18"/>
    </w:rPr>
  </w:style>
  <w:style w:type="paragraph" w:customStyle="1" w:styleId="KBRNumberedList">
    <w:name w:val="KBR Numbered List"/>
    <w:basedOn w:val="KBRPara"/>
    <w:qFormat/>
    <w:rsid w:val="00245B39"/>
    <w:pPr>
      <w:numPr>
        <w:numId w:val="19"/>
      </w:numPr>
    </w:pPr>
  </w:style>
  <w:style w:type="paragraph" w:customStyle="1" w:styleId="KBRClientQuestion">
    <w:name w:val="KBR Client Question"/>
    <w:basedOn w:val="Normal"/>
    <w:rsid w:val="00A65B6F"/>
    <w:pPr>
      <w:spacing w:before="60" w:after="60" w:line="280" w:lineRule="exact"/>
      <w:ind w:left="1701"/>
    </w:pPr>
    <w:rPr>
      <w:rFonts w:ascii="MrEavesXLModNarOT-BoldItalic" w:hAnsi="MrEavesXLModNarOT-BoldItalic"/>
      <w:color w:val="009FFD" w:themeColor="accent6"/>
      <w:sz w:val="20"/>
      <w:szCs w:val="18"/>
    </w:rPr>
  </w:style>
  <w:style w:type="paragraph" w:customStyle="1" w:styleId="KBRNumberedList2">
    <w:name w:val="KBR Numbered List 2"/>
    <w:basedOn w:val="KBRNumberedList"/>
    <w:qFormat/>
    <w:rsid w:val="00954C58"/>
    <w:pPr>
      <w:numPr>
        <w:ilvl w:val="1"/>
      </w:numPr>
    </w:pPr>
  </w:style>
  <w:style w:type="paragraph" w:styleId="Caption">
    <w:name w:val="caption"/>
    <w:basedOn w:val="KBRPara"/>
    <w:next w:val="KBRText"/>
    <w:qFormat/>
    <w:rsid w:val="00D312B3"/>
    <w:pPr>
      <w:keepNext/>
      <w:tabs>
        <w:tab w:val="left" w:pos="1134"/>
      </w:tabs>
      <w:jc w:val="center"/>
    </w:pPr>
    <w:rPr>
      <w:rFonts w:ascii="MrEavesXLModNarOT-BoldItalic" w:hAnsi="MrEavesXLModNarOT-BoldItalic"/>
      <w:bCs/>
      <w:color w:val="00205C" w:themeColor="accent2"/>
      <w:szCs w:val="20"/>
    </w:rPr>
  </w:style>
  <w:style w:type="paragraph" w:customStyle="1" w:styleId="KBRPicture">
    <w:name w:val="KBR Picture"/>
    <w:basedOn w:val="KBRPara"/>
    <w:next w:val="KBRText"/>
    <w:autoRedefine/>
    <w:qFormat/>
    <w:rsid w:val="00C55530"/>
    <w:pPr>
      <w:spacing w:after="0" w:line="240" w:lineRule="auto"/>
      <w:ind w:left="1701"/>
      <w:jc w:val="center"/>
    </w:pPr>
  </w:style>
  <w:style w:type="paragraph" w:customStyle="1" w:styleId="KBRSubheading1">
    <w:name w:val="KBR Subheading 1"/>
    <w:basedOn w:val="KBRPara"/>
    <w:next w:val="KBRText"/>
    <w:autoRedefine/>
    <w:rsid w:val="00EA1F6D"/>
    <w:pPr>
      <w:keepNext/>
      <w:spacing w:line="300" w:lineRule="atLeast"/>
      <w:ind w:left="1701"/>
    </w:pPr>
    <w:rPr>
      <w:rFonts w:ascii="Calibri" w:hAnsi="Calibri"/>
      <w:b/>
      <w:color w:val="00205C" w:themeColor="accent2"/>
      <w:kern w:val="22"/>
      <w:sz w:val="32"/>
    </w:rPr>
  </w:style>
  <w:style w:type="paragraph" w:customStyle="1" w:styleId="KBRSubheading2">
    <w:name w:val="KBR Subheading 2"/>
    <w:basedOn w:val="KBRPara"/>
    <w:next w:val="KBRText"/>
    <w:rsid w:val="00F824A6"/>
    <w:pPr>
      <w:keepNext/>
      <w:ind w:left="1701"/>
    </w:pPr>
    <w:rPr>
      <w:rFonts w:ascii="MrEavesXLModOT-Bold" w:hAnsi="MrEavesXLModOT-Bold"/>
      <w:bCs/>
      <w:color w:val="00205C" w:themeColor="accent2"/>
      <w:sz w:val="28"/>
    </w:rPr>
  </w:style>
  <w:style w:type="paragraph" w:customStyle="1" w:styleId="KBRSubheading3">
    <w:name w:val="KBR Subheading 3"/>
    <w:basedOn w:val="KBRPara"/>
    <w:next w:val="KBRText"/>
    <w:rsid w:val="00373CB0"/>
    <w:pPr>
      <w:keepNext/>
      <w:ind w:left="1701"/>
    </w:pPr>
    <w:rPr>
      <w:rFonts w:ascii="MrEavesXLModOT-Bold" w:hAnsi="MrEavesXLModOT-Bold"/>
      <w:color w:val="808080" w:themeColor="background1" w:themeShade="80"/>
      <w:sz w:val="28"/>
    </w:rPr>
  </w:style>
  <w:style w:type="paragraph" w:customStyle="1" w:styleId="KBRTableHeading">
    <w:name w:val="KBR Table Heading"/>
    <w:basedOn w:val="Normal"/>
    <w:next w:val="Normal"/>
    <w:autoRedefine/>
    <w:rsid w:val="00A05CBF"/>
    <w:pPr>
      <w:keepNext/>
      <w:spacing w:before="120" w:line="240" w:lineRule="auto"/>
    </w:pPr>
    <w:rPr>
      <w:rFonts w:ascii="MrEavesXLModOT-Bold" w:hAnsi="MrEavesXLModOT-Bold"/>
      <w:sz w:val="18"/>
    </w:rPr>
  </w:style>
  <w:style w:type="paragraph" w:customStyle="1" w:styleId="KBRTableText">
    <w:name w:val="KBR Table Text"/>
    <w:basedOn w:val="Normal"/>
    <w:autoRedefine/>
    <w:rsid w:val="00752711"/>
    <w:pPr>
      <w:spacing w:before="60" w:after="60" w:line="240" w:lineRule="auto"/>
    </w:pPr>
    <w:rPr>
      <w:rFonts w:ascii="MrEavesXLModOT-Reg" w:hAnsi="MrEavesXLModOT-Reg"/>
      <w:color w:val="000000"/>
      <w:sz w:val="18"/>
    </w:rPr>
  </w:style>
  <w:style w:type="paragraph" w:customStyle="1" w:styleId="KBRTitle1">
    <w:name w:val="KBR Title1"/>
    <w:basedOn w:val="KBRPara"/>
    <w:rsid w:val="00835345"/>
    <w:pPr>
      <w:suppressLineNumbers/>
      <w:spacing w:before="80" w:after="960" w:line="360" w:lineRule="exact"/>
      <w:ind w:left="720" w:hanging="720"/>
    </w:pPr>
    <w:rPr>
      <w:rFonts w:ascii="Arial Black" w:hAnsi="Arial Black"/>
      <w:color w:val="FF0000"/>
      <w:sz w:val="32"/>
    </w:rPr>
  </w:style>
  <w:style w:type="paragraph" w:customStyle="1" w:styleId="KBRTitle2">
    <w:name w:val="KBR Title2"/>
    <w:basedOn w:val="KBRTitle1"/>
    <w:rsid w:val="00835345"/>
    <w:rPr>
      <w:color w:val="808080"/>
    </w:rPr>
  </w:style>
  <w:style w:type="paragraph" w:customStyle="1" w:styleId="KBRHeaderBlurb">
    <w:name w:val="KBR Header Blurb"/>
    <w:basedOn w:val="KBRPara"/>
    <w:next w:val="KBRText"/>
    <w:rsid w:val="00456535"/>
    <w:pPr>
      <w:spacing w:before="0" w:after="0" w:line="240" w:lineRule="auto"/>
      <w:jc w:val="center"/>
    </w:pPr>
    <w:rPr>
      <w:rFonts w:ascii="Calibri" w:hAnsi="Calibri"/>
      <w:b/>
      <w:i/>
      <w:color w:val="004987" w:themeColor="text2"/>
      <w:sz w:val="15"/>
      <w:szCs w:val="15"/>
    </w:rPr>
  </w:style>
  <w:style w:type="paragraph" w:customStyle="1" w:styleId="KBRFooterBlurb">
    <w:name w:val="KBR Footer Blurb"/>
    <w:basedOn w:val="KBRPara"/>
    <w:rsid w:val="00A827C6"/>
    <w:pPr>
      <w:tabs>
        <w:tab w:val="center" w:pos="4161"/>
        <w:tab w:val="right" w:pos="8323"/>
        <w:tab w:val="right" w:pos="11923"/>
        <w:tab w:val="right" w:pos="20563"/>
      </w:tabs>
      <w:spacing w:before="0" w:after="0"/>
      <w:jc w:val="center"/>
    </w:pPr>
    <w:rPr>
      <w:b/>
      <w:i/>
      <w:color w:val="004987" w:themeColor="text2"/>
      <w:sz w:val="15"/>
      <w:szCs w:val="15"/>
    </w:rPr>
  </w:style>
  <w:style w:type="paragraph" w:styleId="Footer">
    <w:name w:val="footer"/>
    <w:basedOn w:val="KBRPara"/>
    <w:link w:val="FooterChar"/>
    <w:uiPriority w:val="99"/>
    <w:rsid w:val="005D0952"/>
    <w:pPr>
      <w:tabs>
        <w:tab w:val="center" w:pos="4025"/>
        <w:tab w:val="center" w:pos="4167"/>
        <w:tab w:val="center" w:pos="5941"/>
        <w:tab w:val="right" w:pos="8050"/>
        <w:tab w:val="right" w:pos="8328"/>
        <w:tab w:val="right" w:pos="9638"/>
        <w:tab w:val="center" w:pos="10284"/>
        <w:tab w:val="right" w:pos="11877"/>
        <w:tab w:val="right" w:pos="20619"/>
      </w:tabs>
      <w:spacing w:line="240" w:lineRule="auto"/>
    </w:pPr>
    <w:rPr>
      <w:sz w:val="13"/>
    </w:rPr>
  </w:style>
  <w:style w:type="paragraph" w:styleId="TOC1">
    <w:name w:val="toc 1"/>
    <w:basedOn w:val="KBRPara"/>
    <w:next w:val="KBRText"/>
    <w:autoRedefine/>
    <w:semiHidden/>
    <w:rsid w:val="00FC2C2A"/>
    <w:pPr>
      <w:pBdr>
        <w:top w:val="single" w:sz="8" w:space="0" w:color="auto"/>
      </w:pBdr>
      <w:tabs>
        <w:tab w:val="right" w:pos="7994"/>
        <w:tab w:val="left" w:pos="18288"/>
      </w:tabs>
      <w:spacing w:before="240" w:line="360" w:lineRule="exact"/>
      <w:ind w:hanging="720"/>
    </w:pPr>
    <w:rPr>
      <w:rFonts w:ascii="Arial Black" w:hAnsi="Arial Black"/>
      <w:sz w:val="26"/>
    </w:rPr>
  </w:style>
  <w:style w:type="paragraph" w:styleId="TOC2">
    <w:name w:val="toc 2"/>
    <w:basedOn w:val="KBRPara"/>
    <w:next w:val="KBRText"/>
    <w:autoRedefine/>
    <w:uiPriority w:val="39"/>
    <w:rsid w:val="00FC2C2A"/>
    <w:pPr>
      <w:tabs>
        <w:tab w:val="left" w:pos="709"/>
        <w:tab w:val="right" w:leader="dot" w:pos="7994"/>
      </w:tabs>
      <w:spacing w:before="0"/>
      <w:ind w:left="720" w:hanging="720"/>
    </w:pPr>
  </w:style>
  <w:style w:type="paragraph" w:styleId="TOC3">
    <w:name w:val="toc 3"/>
    <w:basedOn w:val="KBRPara"/>
    <w:next w:val="KBRText"/>
    <w:autoRedefine/>
    <w:semiHidden/>
    <w:rsid w:val="00FC2C2A"/>
    <w:pPr>
      <w:tabs>
        <w:tab w:val="left" w:pos="709"/>
        <w:tab w:val="right" w:leader="dot" w:pos="7994"/>
      </w:tabs>
      <w:spacing w:before="0"/>
      <w:ind w:left="720" w:hanging="607"/>
    </w:pPr>
  </w:style>
  <w:style w:type="paragraph" w:styleId="TOC4">
    <w:name w:val="toc 4"/>
    <w:basedOn w:val="KBRPara"/>
    <w:next w:val="KBRText"/>
    <w:autoRedefine/>
    <w:semiHidden/>
    <w:rsid w:val="00835345"/>
    <w:pPr>
      <w:tabs>
        <w:tab w:val="right" w:leader="dot" w:pos="7994"/>
      </w:tabs>
      <w:spacing w:before="0"/>
    </w:pPr>
  </w:style>
  <w:style w:type="paragraph" w:customStyle="1" w:styleId="KBRContents1">
    <w:name w:val="KBR Contents 1"/>
    <w:basedOn w:val="KBRPara"/>
    <w:rsid w:val="00A3599A"/>
    <w:pPr>
      <w:pBdr>
        <w:top w:val="single" w:sz="8" w:space="3" w:color="auto"/>
      </w:pBdr>
      <w:tabs>
        <w:tab w:val="right" w:pos="-340"/>
        <w:tab w:val="right" w:pos="8045"/>
      </w:tabs>
      <w:spacing w:before="240" w:line="360" w:lineRule="exact"/>
      <w:ind w:hanging="1987"/>
    </w:pPr>
    <w:rPr>
      <w:rFonts w:ascii="Arial Black" w:hAnsi="Arial Black"/>
      <w:sz w:val="26"/>
    </w:rPr>
  </w:style>
  <w:style w:type="paragraph" w:customStyle="1" w:styleId="KBRContents2">
    <w:name w:val="KBR Contents 2"/>
    <w:basedOn w:val="KBRPara"/>
    <w:rsid w:val="00835345"/>
    <w:pPr>
      <w:tabs>
        <w:tab w:val="left" w:pos="720"/>
        <w:tab w:val="right" w:leader="dot" w:pos="8045"/>
      </w:tabs>
      <w:ind w:left="720" w:hanging="720"/>
    </w:pPr>
  </w:style>
  <w:style w:type="paragraph" w:customStyle="1" w:styleId="KBRContents3">
    <w:name w:val="KBR Contents 3"/>
    <w:basedOn w:val="KBRContents2"/>
    <w:rsid w:val="00835345"/>
    <w:pPr>
      <w:ind w:hanging="663"/>
    </w:pPr>
  </w:style>
  <w:style w:type="paragraph" w:customStyle="1" w:styleId="KBRContentsOther">
    <w:name w:val="KBR Contents Other"/>
    <w:basedOn w:val="KBRContents3"/>
    <w:rsid w:val="00835345"/>
    <w:pPr>
      <w:tabs>
        <w:tab w:val="right" w:leader="dot" w:pos="8328"/>
      </w:tabs>
      <w:spacing w:line="360" w:lineRule="exact"/>
      <w:ind w:left="663"/>
    </w:pPr>
    <w:rPr>
      <w:sz w:val="24"/>
    </w:rPr>
  </w:style>
  <w:style w:type="paragraph" w:customStyle="1" w:styleId="KBRPullOut">
    <w:name w:val="KBR Pull Out"/>
    <w:rsid w:val="008953F5"/>
    <w:pPr>
      <w:jc w:val="right"/>
    </w:pPr>
    <w:rPr>
      <w:rFonts w:ascii="MrEavesXLModNarOT-BookItalic" w:hAnsi="MrEavesXLModNarOT-BookItalic"/>
      <w:color w:val="009FFD" w:themeColor="accent6"/>
      <w:sz w:val="24"/>
      <w:lang w:eastAsia="en-US"/>
    </w:rPr>
  </w:style>
  <w:style w:type="character" w:styleId="PageNumber">
    <w:name w:val="page number"/>
    <w:rsid w:val="00BE26D4"/>
    <w:rPr>
      <w:rFonts w:ascii="Arial Narrow" w:hAnsi="Arial Narrow"/>
      <w:i/>
      <w:sz w:val="13"/>
      <w:szCs w:val="15"/>
    </w:rPr>
  </w:style>
  <w:style w:type="paragraph" w:customStyle="1" w:styleId="KBRHeader">
    <w:name w:val="KBR Header"/>
    <w:basedOn w:val="Normal"/>
    <w:next w:val="KBRTitle2"/>
    <w:rsid w:val="00C73BB3"/>
    <w:pPr>
      <w:pBdr>
        <w:bottom w:val="single" w:sz="2" w:space="8" w:color="auto"/>
      </w:pBdr>
      <w:tabs>
        <w:tab w:val="left" w:pos="0"/>
        <w:tab w:val="right" w:pos="8171"/>
      </w:tabs>
      <w:spacing w:before="800" w:after="0"/>
      <w:ind w:left="-2211"/>
    </w:pPr>
    <w:rPr>
      <w:i/>
      <w:sz w:val="15"/>
      <w:szCs w:val="15"/>
    </w:rPr>
  </w:style>
  <w:style w:type="paragraph" w:customStyle="1" w:styleId="KBRLandscapeFooter">
    <w:name w:val="KBR Landscape Footer"/>
    <w:basedOn w:val="KBRPara"/>
    <w:rsid w:val="00DD2C24"/>
    <w:pPr>
      <w:pBdr>
        <w:top w:val="single" w:sz="2" w:space="1" w:color="333333"/>
      </w:pBdr>
      <w:tabs>
        <w:tab w:val="left" w:pos="0"/>
        <w:tab w:val="center" w:pos="6265"/>
        <w:tab w:val="right" w:pos="12535"/>
        <w:tab w:val="right" w:pos="12979"/>
      </w:tabs>
      <w:spacing w:before="0" w:after="0"/>
      <w:ind w:left="-1984"/>
    </w:pPr>
    <w:rPr>
      <w:i/>
      <w:sz w:val="13"/>
    </w:rPr>
  </w:style>
  <w:style w:type="paragraph" w:customStyle="1" w:styleId="KBRLandscapeHeader">
    <w:name w:val="KBR Landscape Header"/>
    <w:basedOn w:val="KBRPara"/>
    <w:rsid w:val="00472C33"/>
    <w:pPr>
      <w:pBdr>
        <w:bottom w:val="single" w:sz="2" w:space="6" w:color="333333"/>
      </w:pBdr>
      <w:tabs>
        <w:tab w:val="left" w:pos="0"/>
        <w:tab w:val="center" w:pos="6265"/>
        <w:tab w:val="right" w:pos="12535"/>
      </w:tabs>
      <w:spacing w:before="800" w:after="0"/>
      <w:ind w:left="-1984"/>
    </w:pPr>
    <w:rPr>
      <w:i/>
      <w:sz w:val="15"/>
    </w:rPr>
  </w:style>
  <w:style w:type="paragraph" w:customStyle="1" w:styleId="KBRLargeHeader">
    <w:name w:val="KBR Large Header"/>
    <w:basedOn w:val="KBRPara"/>
    <w:rsid w:val="00472C33"/>
    <w:pPr>
      <w:pBdr>
        <w:bottom w:val="single" w:sz="2" w:space="6" w:color="333333"/>
      </w:pBdr>
      <w:tabs>
        <w:tab w:val="left" w:pos="0"/>
        <w:tab w:val="center" w:pos="9950"/>
        <w:tab w:val="right" w:pos="19899"/>
      </w:tabs>
      <w:spacing w:before="800" w:after="0"/>
      <w:ind w:left="-1984"/>
    </w:pPr>
    <w:rPr>
      <w:i/>
      <w:sz w:val="15"/>
    </w:rPr>
  </w:style>
  <w:style w:type="paragraph" w:customStyle="1" w:styleId="KBRLargeFooter">
    <w:name w:val="KBR Large Footer"/>
    <w:basedOn w:val="KBRPara"/>
    <w:rsid w:val="00472C33"/>
    <w:pPr>
      <w:pBdr>
        <w:top w:val="single" w:sz="2" w:space="1" w:color="333333"/>
      </w:pBdr>
      <w:tabs>
        <w:tab w:val="left" w:pos="0"/>
        <w:tab w:val="center" w:pos="9950"/>
        <w:tab w:val="right" w:pos="19899"/>
      </w:tabs>
      <w:spacing w:before="0" w:after="0"/>
      <w:ind w:left="-1984"/>
    </w:pPr>
    <w:rPr>
      <w:i/>
      <w:sz w:val="13"/>
    </w:rPr>
  </w:style>
  <w:style w:type="paragraph" w:customStyle="1" w:styleId="KBRPrimaryFooter">
    <w:name w:val="KBR Primary Footer"/>
    <w:basedOn w:val="KBRPara"/>
    <w:rsid w:val="009D3078"/>
    <w:pPr>
      <w:pBdr>
        <w:top w:val="single" w:sz="2" w:space="1" w:color="333333"/>
      </w:pBdr>
      <w:tabs>
        <w:tab w:val="left" w:pos="0"/>
        <w:tab w:val="center" w:pos="3997"/>
        <w:tab w:val="right" w:pos="7994"/>
      </w:tabs>
      <w:spacing w:before="0" w:after="0"/>
      <w:ind w:left="-1984"/>
    </w:pPr>
    <w:rPr>
      <w:i/>
      <w:sz w:val="13"/>
    </w:rPr>
  </w:style>
  <w:style w:type="paragraph" w:customStyle="1" w:styleId="KBRPrimaryHeader">
    <w:name w:val="KBR Primary Header"/>
    <w:basedOn w:val="KBRPara"/>
    <w:rsid w:val="00472C33"/>
    <w:pPr>
      <w:pBdr>
        <w:bottom w:val="single" w:sz="2" w:space="6" w:color="333333"/>
      </w:pBdr>
      <w:tabs>
        <w:tab w:val="left" w:pos="0"/>
        <w:tab w:val="center" w:pos="3997"/>
        <w:tab w:val="right" w:pos="7994"/>
      </w:tabs>
      <w:spacing w:before="800" w:after="0"/>
      <w:ind w:left="-1984"/>
    </w:pPr>
    <w:rPr>
      <w:i/>
      <w:sz w:val="15"/>
    </w:rPr>
  </w:style>
  <w:style w:type="paragraph" w:customStyle="1" w:styleId="KBRFirstPageFooter">
    <w:name w:val="KBR First Page Footer"/>
    <w:basedOn w:val="KBRPara"/>
    <w:rsid w:val="009D3078"/>
    <w:pPr>
      <w:pBdr>
        <w:top w:val="single" w:sz="2" w:space="1" w:color="333333"/>
      </w:pBdr>
      <w:tabs>
        <w:tab w:val="left" w:pos="0"/>
        <w:tab w:val="center" w:pos="3997"/>
        <w:tab w:val="right" w:pos="7994"/>
      </w:tabs>
      <w:spacing w:before="0" w:after="0"/>
      <w:ind w:left="-2155"/>
    </w:pPr>
    <w:rPr>
      <w:sz w:val="13"/>
    </w:rPr>
  </w:style>
  <w:style w:type="paragraph" w:customStyle="1" w:styleId="KBRFirstPageHeader">
    <w:name w:val="KBR First Page Header"/>
    <w:basedOn w:val="KBRPara"/>
    <w:rsid w:val="00176A05"/>
    <w:pPr>
      <w:tabs>
        <w:tab w:val="left" w:pos="0"/>
        <w:tab w:val="center" w:pos="3997"/>
        <w:tab w:val="right" w:pos="7994"/>
      </w:tabs>
      <w:spacing w:before="200" w:after="0" w:line="240" w:lineRule="auto"/>
    </w:pPr>
    <w:rPr>
      <w:i/>
      <w:noProof/>
      <w:sz w:val="15"/>
    </w:rPr>
  </w:style>
  <w:style w:type="paragraph" w:customStyle="1" w:styleId="KBREvenFooter">
    <w:name w:val="KBR Even Footer"/>
    <w:basedOn w:val="KBRPara"/>
    <w:rsid w:val="00472C33"/>
    <w:pPr>
      <w:pBdr>
        <w:top w:val="single" w:sz="2" w:space="1" w:color="333333"/>
      </w:pBdr>
      <w:tabs>
        <w:tab w:val="left" w:pos="0"/>
        <w:tab w:val="center" w:pos="3713"/>
        <w:tab w:val="right" w:pos="8589"/>
      </w:tabs>
      <w:spacing w:before="0" w:after="0"/>
      <w:ind w:left="-1701" w:right="-1134"/>
    </w:pPr>
    <w:rPr>
      <w:i/>
      <w:sz w:val="13"/>
    </w:rPr>
  </w:style>
  <w:style w:type="paragraph" w:customStyle="1" w:styleId="KBREvenHeader">
    <w:name w:val="KBR Even Header"/>
    <w:basedOn w:val="KBRPara"/>
    <w:rsid w:val="00472C33"/>
    <w:pPr>
      <w:pBdr>
        <w:bottom w:val="single" w:sz="2" w:space="6" w:color="333333"/>
      </w:pBdr>
      <w:tabs>
        <w:tab w:val="left" w:pos="0"/>
        <w:tab w:val="center" w:pos="3713"/>
        <w:tab w:val="right" w:pos="8589"/>
      </w:tabs>
      <w:spacing w:before="800" w:after="0"/>
      <w:ind w:left="-1701" w:right="-1134"/>
    </w:pPr>
    <w:rPr>
      <w:i/>
      <w:sz w:val="15"/>
    </w:rPr>
  </w:style>
  <w:style w:type="character" w:customStyle="1" w:styleId="KBRContents1Section">
    <w:name w:val="KBR Contents 1 Section"/>
    <w:rsid w:val="00A770AA"/>
    <w:rPr>
      <w:rFonts w:ascii="Arial Black" w:hAnsi="Arial Black"/>
      <w:color w:val="808080"/>
      <w:sz w:val="36"/>
    </w:rPr>
  </w:style>
  <w:style w:type="paragraph" w:customStyle="1" w:styleId="KBRThemeStatement">
    <w:name w:val="KBR Theme Statement"/>
    <w:basedOn w:val="KBRText"/>
    <w:rsid w:val="00A856E4"/>
    <w:pPr>
      <w:pBdr>
        <w:top w:val="single" w:sz="4" w:space="4" w:color="auto" w:shadow="1"/>
        <w:left w:val="single" w:sz="4" w:space="4" w:color="auto" w:shadow="1"/>
        <w:bottom w:val="single" w:sz="4" w:space="4" w:color="auto" w:shadow="1"/>
        <w:right w:val="single" w:sz="4" w:space="4" w:color="auto" w:shadow="1"/>
      </w:pBdr>
      <w:spacing w:after="240"/>
    </w:pPr>
    <w:rPr>
      <w:b/>
      <w:lang w:val="en-US"/>
    </w:rPr>
  </w:style>
  <w:style w:type="character" w:styleId="Hyperlink">
    <w:name w:val="Hyperlink"/>
    <w:rsid w:val="00FC2C2A"/>
    <w:rPr>
      <w:color w:val="0000FF"/>
      <w:u w:val="single"/>
    </w:rPr>
  </w:style>
  <w:style w:type="paragraph" w:customStyle="1" w:styleId="KBRTextIndent">
    <w:name w:val="KBR Text Indent"/>
    <w:basedOn w:val="KBRText"/>
    <w:qFormat/>
    <w:rsid w:val="0035145D"/>
    <w:pPr>
      <w:ind w:left="2126"/>
    </w:pPr>
  </w:style>
  <w:style w:type="paragraph" w:customStyle="1" w:styleId="PictureCaption">
    <w:name w:val="Picture Caption"/>
    <w:basedOn w:val="KBRText"/>
    <w:rsid w:val="00A85A2D"/>
    <w:pPr>
      <w:jc w:val="center"/>
    </w:pPr>
    <w:rPr>
      <w:b/>
      <w:i/>
      <w:sz w:val="18"/>
    </w:rPr>
  </w:style>
  <w:style w:type="paragraph" w:customStyle="1" w:styleId="KBRTableTextBullet">
    <w:name w:val="KBR Table Text Bullet"/>
    <w:basedOn w:val="KBRTableText"/>
    <w:rsid w:val="00752711"/>
    <w:pPr>
      <w:numPr>
        <w:numId w:val="21"/>
      </w:numPr>
    </w:pPr>
  </w:style>
  <w:style w:type="table" w:styleId="TableGrid">
    <w:name w:val="Table Grid"/>
    <w:basedOn w:val="TableNormal"/>
    <w:rsid w:val="003E6F9A"/>
    <w:pPr>
      <w:spacing w:after="120" w:line="30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BRTableTextBold">
    <w:name w:val="KBR Table Text Bold"/>
    <w:basedOn w:val="KBRTableText"/>
    <w:next w:val="KBRTableText"/>
    <w:rsid w:val="0076570E"/>
    <w:rPr>
      <w:rFonts w:ascii="MrEavesXLModOT-Bold" w:hAnsi="MrEavesXLModOT-Bold"/>
    </w:rPr>
  </w:style>
  <w:style w:type="paragraph" w:styleId="BalloonText">
    <w:name w:val="Balloon Text"/>
    <w:basedOn w:val="Normal"/>
    <w:link w:val="BalloonTextChar"/>
    <w:rsid w:val="00485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851A1"/>
    <w:rPr>
      <w:rFonts w:ascii="Tahoma" w:hAnsi="Tahoma" w:cs="Tahoma"/>
      <w:sz w:val="16"/>
      <w:szCs w:val="16"/>
      <w:lang w:val="en-US" w:eastAsia="en-US"/>
    </w:rPr>
  </w:style>
  <w:style w:type="paragraph" w:customStyle="1" w:styleId="KBRTableTextCentre">
    <w:name w:val="KBR Table Text Centre"/>
    <w:basedOn w:val="KBRTableText"/>
    <w:qFormat/>
    <w:rsid w:val="00C86CD2"/>
    <w:pPr>
      <w:jc w:val="center"/>
    </w:pPr>
  </w:style>
  <w:style w:type="paragraph" w:customStyle="1" w:styleId="KBRTabletextvalues">
    <w:name w:val="KBR Table text values"/>
    <w:basedOn w:val="KBRTableText"/>
    <w:autoRedefine/>
    <w:qFormat/>
    <w:rsid w:val="00F45F3B"/>
    <w:pPr>
      <w:jc w:val="right"/>
    </w:pPr>
  </w:style>
  <w:style w:type="paragraph" w:customStyle="1" w:styleId="KBRTableHeadingCentre">
    <w:name w:val="KBR Table Heading Centre"/>
    <w:basedOn w:val="KBRTableHeading"/>
    <w:next w:val="KBRTableText"/>
    <w:qFormat/>
    <w:rsid w:val="00A85A2D"/>
    <w:pPr>
      <w:jc w:val="center"/>
    </w:pPr>
  </w:style>
  <w:style w:type="paragraph" w:customStyle="1" w:styleId="KBRClientBullet1number">
    <w:name w:val="KBR Client Bullet 1 number"/>
    <w:basedOn w:val="KBRClientBullet1"/>
    <w:rsid w:val="000535FC"/>
    <w:pPr>
      <w:numPr>
        <w:numId w:val="24"/>
      </w:numPr>
      <w:ind w:left="284" w:hanging="284"/>
    </w:pPr>
  </w:style>
  <w:style w:type="paragraph" w:customStyle="1" w:styleId="FigureCaptionRight">
    <w:name w:val="Figure Caption Right"/>
    <w:basedOn w:val="Caption"/>
    <w:next w:val="KBRText"/>
    <w:rsid w:val="00814D46"/>
    <w:pPr>
      <w:keepNext w:val="0"/>
      <w:ind w:left="1701"/>
      <w:jc w:val="right"/>
    </w:pPr>
    <w:rPr>
      <w:bCs w:val="0"/>
    </w:rPr>
  </w:style>
  <w:style w:type="character" w:customStyle="1" w:styleId="FooterChar">
    <w:name w:val="Footer Char"/>
    <w:link w:val="Footer"/>
    <w:uiPriority w:val="99"/>
    <w:rsid w:val="005D0952"/>
    <w:rPr>
      <w:rFonts w:ascii="Arial Narrow" w:hAnsi="Arial Narrow"/>
      <w:sz w:val="13"/>
      <w:szCs w:val="24"/>
      <w:lang w:eastAsia="en-US"/>
    </w:rPr>
  </w:style>
  <w:style w:type="paragraph" w:customStyle="1" w:styleId="StyleKBRSubheading1Left3cm">
    <w:name w:val="Style KBR Subheading 1 + Left:  3 cm"/>
    <w:basedOn w:val="KBRSubheading1"/>
    <w:rsid w:val="00876093"/>
    <w:rPr>
      <w:bCs/>
      <w:sz w:val="28"/>
      <w:szCs w:val="20"/>
    </w:rPr>
  </w:style>
  <w:style w:type="paragraph" w:customStyle="1" w:styleId="KBRBulletList3">
    <w:name w:val="KBR Bullet List 3"/>
    <w:basedOn w:val="KBRBulletList2"/>
    <w:qFormat/>
    <w:rsid w:val="000326F1"/>
    <w:pPr>
      <w:numPr>
        <w:ilvl w:val="2"/>
      </w:numPr>
    </w:pPr>
  </w:style>
  <w:style w:type="paragraph" w:styleId="Title">
    <w:name w:val="Title"/>
    <w:basedOn w:val="Normal"/>
    <w:next w:val="Normal"/>
    <w:link w:val="TitleChar"/>
    <w:rsid w:val="00914C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914C23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paragraph" w:customStyle="1" w:styleId="HeaderTitle">
    <w:name w:val="HeaderTitle"/>
    <w:qFormat/>
    <w:rsid w:val="00C32683"/>
    <w:pPr>
      <w:tabs>
        <w:tab w:val="left" w:pos="624"/>
      </w:tabs>
      <w:spacing w:line="400" w:lineRule="exact"/>
      <w:ind w:left="624" w:hanging="624"/>
      <w:contextualSpacing/>
    </w:pPr>
    <w:rPr>
      <w:rFonts w:ascii="MrEavesXLModOT-Heavy" w:hAnsi="MrEavesXLModOT-Heavy" w:cs="Arial"/>
      <w:bCs/>
      <w:color w:val="00205C" w:themeColor="accent2"/>
      <w:kern w:val="32"/>
      <w:sz w:val="40"/>
      <w:szCs w:val="32"/>
      <w:lang w:eastAsia="en-US"/>
    </w:rPr>
  </w:style>
  <w:style w:type="paragraph" w:styleId="BodyTextIndent">
    <w:name w:val="Body Text Indent"/>
    <w:basedOn w:val="Normal"/>
    <w:link w:val="BodyTextIndentChar"/>
    <w:semiHidden/>
    <w:unhideWhenUsed/>
    <w:rsid w:val="0043113E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43113E"/>
    <w:rPr>
      <w:rFonts w:asciiTheme="minorHAnsi" w:hAnsiTheme="minorHAnsi"/>
      <w:sz w:val="22"/>
      <w:szCs w:val="24"/>
      <w:lang w:val="en-US" w:eastAsia="en-US"/>
    </w:rPr>
  </w:style>
  <w:style w:type="paragraph" w:customStyle="1" w:styleId="NotesHeading">
    <w:name w:val="Notes Heading"/>
    <w:basedOn w:val="Normal"/>
    <w:qFormat/>
    <w:rsid w:val="00F236C5"/>
    <w:pPr>
      <w:keepLines/>
      <w:spacing w:before="60" w:after="0" w:line="300" w:lineRule="auto"/>
      <w:ind w:left="1701"/>
      <w:jc w:val="both"/>
    </w:pPr>
    <w:rPr>
      <w:rFonts w:ascii="MrEavesXLModNarOT-Bold" w:hAnsi="MrEavesXLModNarOT-Bold"/>
      <w:sz w:val="18"/>
      <w:szCs w:val="22"/>
      <w:lang w:val="en-GB" w:eastAsia="en-GB"/>
    </w:rPr>
  </w:style>
  <w:style w:type="paragraph" w:customStyle="1" w:styleId="Notes">
    <w:name w:val="Notes"/>
    <w:basedOn w:val="Normal"/>
    <w:qFormat/>
    <w:rsid w:val="00F236C5"/>
    <w:pPr>
      <w:keepLines/>
      <w:numPr>
        <w:numId w:val="37"/>
      </w:numPr>
      <w:spacing w:after="0" w:line="300" w:lineRule="auto"/>
    </w:pPr>
    <w:rPr>
      <w:rFonts w:ascii="MrEavesXLModNarOT-Book" w:hAnsi="MrEavesXLModNarOT-Book"/>
      <w:sz w:val="18"/>
      <w:szCs w:val="22"/>
      <w:lang w:val="en-GB" w:eastAsia="en-GB"/>
    </w:rPr>
  </w:style>
  <w:style w:type="paragraph" w:customStyle="1" w:styleId="Unobtrusive">
    <w:name w:val="Unobtrusive"/>
    <w:qFormat/>
    <w:rsid w:val="00C8022F"/>
    <w:rPr>
      <w:rFonts w:asciiTheme="minorHAnsi" w:hAnsiTheme="minorHAnsi"/>
      <w:sz w:val="2"/>
      <w:szCs w:val="24"/>
      <w:lang w:val="en-US" w:eastAsia="en-US"/>
    </w:rPr>
  </w:style>
  <w:style w:type="paragraph" w:customStyle="1" w:styleId="KBRFooter">
    <w:name w:val="KBR Footer"/>
    <w:rsid w:val="001E1111"/>
    <w:rPr>
      <w:rFonts w:ascii="Calibri Light" w:hAnsi="Calibri Light"/>
      <w:color w:val="00205C" w:themeColor="accent2"/>
      <w:sz w:val="18"/>
      <w:szCs w:val="24"/>
      <w:lang w:val="en-US" w:eastAsia="en-US"/>
    </w:rPr>
  </w:style>
  <w:style w:type="paragraph" w:customStyle="1" w:styleId="StyleCaptionLeft3cm">
    <w:name w:val="Style Caption + Left:  3 cm"/>
    <w:basedOn w:val="Caption"/>
    <w:rsid w:val="007651EC"/>
    <w:pPr>
      <w:ind w:left="1701"/>
    </w:pPr>
    <w:rPr>
      <w:bCs w:val="0"/>
    </w:rPr>
  </w:style>
  <w:style w:type="paragraph" w:customStyle="1" w:styleId="CVTitle">
    <w:name w:val="CV Title"/>
    <w:basedOn w:val="HeaderTitle"/>
    <w:rsid w:val="004D29CC"/>
    <w:pPr>
      <w:spacing w:line="240" w:lineRule="auto"/>
      <w:ind w:left="0" w:firstLine="0"/>
    </w:pPr>
    <w:rPr>
      <w:rFonts w:ascii="Calibri" w:hAnsi="Calibri"/>
      <w:b/>
      <w:spacing w:val="-4"/>
      <w:w w:val="110"/>
      <w:sz w:val="44"/>
    </w:rPr>
  </w:style>
  <w:style w:type="paragraph" w:customStyle="1" w:styleId="CVBenefitPara">
    <w:name w:val="CV_Benefit Para"/>
    <w:basedOn w:val="KBRText"/>
    <w:rsid w:val="001E1111"/>
    <w:pPr>
      <w:spacing w:before="0" w:after="240" w:line="260" w:lineRule="atLeast"/>
      <w:ind w:right="2835"/>
    </w:pPr>
    <w:rPr>
      <w:rFonts w:ascii="Calibri" w:hAnsi="Calibri"/>
      <w:b/>
      <w:noProof/>
      <w:sz w:val="19"/>
      <w:lang w:eastAsia="en-GB"/>
    </w:rPr>
  </w:style>
  <w:style w:type="paragraph" w:customStyle="1" w:styleId="CVSectionBorder">
    <w:name w:val="CV_Section Border"/>
    <w:basedOn w:val="KBRSubheading1"/>
    <w:rsid w:val="001E1111"/>
    <w:pPr>
      <w:pBdr>
        <w:top w:val="single" w:sz="8" w:space="5" w:color="FFDA00" w:themeColor="background2"/>
      </w:pBdr>
      <w:spacing w:before="180" w:line="240" w:lineRule="auto"/>
    </w:pPr>
    <w:rPr>
      <w:noProof/>
      <w:lang w:eastAsia="en-GB"/>
    </w:rPr>
  </w:style>
  <w:style w:type="paragraph" w:customStyle="1" w:styleId="CVRoleTitle">
    <w:name w:val="CV_Role Title"/>
    <w:basedOn w:val="KBRText"/>
    <w:rsid w:val="00263A75"/>
    <w:pPr>
      <w:keepNext/>
      <w:spacing w:after="40"/>
    </w:pPr>
    <w:rPr>
      <w:rFonts w:ascii="Calibri" w:hAnsi="Calibri"/>
      <w:b/>
    </w:rPr>
  </w:style>
  <w:style w:type="paragraph" w:customStyle="1" w:styleId="CVProjectTitle">
    <w:name w:val="CV_Project Title"/>
    <w:basedOn w:val="CVRoleTitle"/>
    <w:rsid w:val="00FE220C"/>
    <w:pPr>
      <w:spacing w:before="0" w:after="0"/>
    </w:pPr>
    <w:rPr>
      <w:color w:val="004987" w:themeColor="text2"/>
    </w:rPr>
  </w:style>
  <w:style w:type="paragraph" w:customStyle="1" w:styleId="CVTableHeading">
    <w:name w:val="CV_Table Heading"/>
    <w:basedOn w:val="KBRTableHeadingCentre"/>
    <w:rsid w:val="00EA1F6D"/>
    <w:pPr>
      <w:spacing w:before="100" w:after="100"/>
    </w:pPr>
    <w:rPr>
      <w:rFonts w:ascii="Calibri" w:hAnsi="Calibri"/>
      <w:b/>
      <w:color w:val="004987" w:themeColor="text2"/>
    </w:rPr>
  </w:style>
  <w:style w:type="paragraph" w:customStyle="1" w:styleId="CVTableText">
    <w:name w:val="CV_Table Text"/>
    <w:basedOn w:val="KBRTableText"/>
    <w:rsid w:val="005F3303"/>
    <w:pPr>
      <w:jc w:val="center"/>
    </w:pPr>
    <w:rPr>
      <w:rFonts w:ascii="Calibri" w:hAnsi="Calibri"/>
      <w:color w:val="auto"/>
      <w:spacing w:val="-6"/>
      <w:w w:val="95"/>
      <w:kern w:val="18"/>
      <w:sz w:val="17"/>
      <w:szCs w:val="18"/>
    </w:rPr>
  </w:style>
  <w:style w:type="paragraph" w:customStyle="1" w:styleId="CVRoleTitleBorder">
    <w:name w:val="CV_Role Title Border"/>
    <w:basedOn w:val="CVRoleTitle"/>
    <w:rsid w:val="0032191D"/>
    <w:pPr>
      <w:pBdr>
        <w:top w:val="single" w:sz="4" w:space="3" w:color="FFDA00" w:themeColor="background2"/>
      </w:pBdr>
      <w:spacing w:before="240"/>
    </w:pPr>
  </w:style>
  <w:style w:type="paragraph" w:customStyle="1" w:styleId="CVSideTitle">
    <w:name w:val="CV_Side Title"/>
    <w:rsid w:val="00263A75"/>
    <w:pPr>
      <w:spacing w:before="280" w:after="120"/>
    </w:pPr>
    <w:rPr>
      <w:rFonts w:ascii="Calibri" w:hAnsi="Calibri"/>
      <w:b/>
      <w:i/>
      <w:color w:val="00205C" w:themeColor="accent2"/>
      <w:sz w:val="28"/>
      <w:szCs w:val="28"/>
      <w:lang w:val="en-US" w:eastAsia="en-US"/>
    </w:rPr>
  </w:style>
  <w:style w:type="paragraph" w:customStyle="1" w:styleId="CVSideContent">
    <w:name w:val="CV_Side Content"/>
    <w:rsid w:val="004D29CC"/>
    <w:pPr>
      <w:spacing w:after="120"/>
    </w:pPr>
    <w:rPr>
      <w:rFonts w:ascii="Calibri Light" w:hAnsi="Calibri Light"/>
      <w:spacing w:val="-6"/>
      <w:w w:val="95"/>
      <w:szCs w:val="24"/>
      <w:lang w:val="en-US" w:eastAsia="en-US"/>
    </w:rPr>
  </w:style>
  <w:style w:type="paragraph" w:customStyle="1" w:styleId="CVSideTopTitle">
    <w:name w:val="CV_Side Top Title"/>
    <w:basedOn w:val="CVSideTitle"/>
    <w:rsid w:val="00F80F54"/>
    <w:pPr>
      <w:spacing w:before="0"/>
    </w:pPr>
  </w:style>
  <w:style w:type="paragraph" w:customStyle="1" w:styleId="CVText">
    <w:name w:val="CV_Text"/>
    <w:rsid w:val="001E1111"/>
    <w:pPr>
      <w:keepLines/>
      <w:spacing w:before="120" w:after="120" w:line="260" w:lineRule="atLeast"/>
      <w:ind w:left="1701"/>
    </w:pPr>
    <w:rPr>
      <w:rFonts w:ascii="Calibri" w:hAnsi="Calibri"/>
      <w:sz w:val="19"/>
      <w:szCs w:val="24"/>
      <w:lang w:eastAsia="en-US"/>
    </w:rPr>
  </w:style>
  <w:style w:type="paragraph" w:customStyle="1" w:styleId="CVBulletList1">
    <w:name w:val="CV_Bullet List 1"/>
    <w:basedOn w:val="KBRBulletList1"/>
    <w:rsid w:val="00263A75"/>
    <w:pPr>
      <w:spacing w:before="40" w:after="40" w:line="260" w:lineRule="atLeast"/>
    </w:pPr>
    <w:rPr>
      <w:rFonts w:ascii="Calibri" w:hAnsi="Calibri"/>
    </w:rPr>
  </w:style>
  <w:style w:type="character" w:styleId="PlaceholderText">
    <w:name w:val="Placeholder Text"/>
    <w:basedOn w:val="DefaultParagraphFont"/>
    <w:uiPriority w:val="99"/>
    <w:semiHidden/>
    <w:rsid w:val="00705653"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4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153779\OneDrive%20-%20KBR\Desktop\New%20KBR%20CV%20Template%20v1-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38139374BF248B38D7E311A8B9C62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862622-8D54-4BF7-910E-30BC76D1F63B}"/>
      </w:docPartPr>
      <w:docPartBody>
        <w:p w:rsidR="00783D51" w:rsidRDefault="00F059E9">
          <w:pPr>
            <w:pStyle w:val="238139374BF248B38D7E311A8B9C6272"/>
          </w:pPr>
          <w:r w:rsidRPr="0038405A">
            <w:rPr>
              <w:rStyle w:val="PlaceholderText"/>
            </w:rPr>
            <w:t>[Title]</w:t>
          </w:r>
        </w:p>
      </w:docPartBody>
    </w:docPart>
    <w:docPart>
      <w:docPartPr>
        <w:name w:val="62725CC9F409441FA0D1405F6A1B47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5CB8C0-45A2-463B-B5AC-237239C5005D}"/>
      </w:docPartPr>
      <w:docPartBody>
        <w:p w:rsidR="00783D51" w:rsidRDefault="00F059E9">
          <w:pPr>
            <w:pStyle w:val="62725CC9F409441FA0D1405F6A1B473E"/>
          </w:pPr>
          <w:r w:rsidRPr="0038405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rEavesXLModOT-Bold">
    <w:altName w:val="Calibri"/>
    <w:charset w:val="00"/>
    <w:family w:val="swiss"/>
    <w:pitch w:val="variable"/>
    <w:sig w:usb0="00000003" w:usb1="00000001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rEavesXLModOT-Reg">
    <w:altName w:val="Calibri"/>
    <w:charset w:val="00"/>
    <w:family w:val="swiss"/>
    <w:pitch w:val="variable"/>
    <w:sig w:usb0="00000003" w:usb1="00000001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rEavesXLModNarOT-Book">
    <w:charset w:val="00"/>
    <w:family w:val="auto"/>
    <w:pitch w:val="variable"/>
    <w:sig w:usb0="00000003" w:usb1="00000001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rEavesXLModNarOT-BoldItalic">
    <w:altName w:val="Calibri"/>
    <w:charset w:val="00"/>
    <w:family w:val="auto"/>
    <w:pitch w:val="variable"/>
    <w:sig w:usb0="00000003" w:usb1="00000000" w:usb2="00000000" w:usb3="00000000" w:csb0="00000001" w:csb1="00000000"/>
  </w:font>
  <w:font w:name="MrEavesXLModNarOT-BookItalic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rEavesXLModOT-Heavy">
    <w:altName w:val="Calibri"/>
    <w:charset w:val="00"/>
    <w:family w:val="swiss"/>
    <w:pitch w:val="variable"/>
    <w:sig w:usb0="00000003" w:usb1="00000001" w:usb2="00000000" w:usb3="00000000" w:csb0="00000001" w:csb1="00000000"/>
  </w:font>
  <w:font w:name="MrEavesXLModNarOT-Bold">
    <w:charset w:val="00"/>
    <w:family w:val="auto"/>
    <w:pitch w:val="variable"/>
    <w:sig w:usb0="0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D51"/>
    <w:rsid w:val="000E743B"/>
    <w:rsid w:val="00264B55"/>
    <w:rsid w:val="002E3573"/>
    <w:rsid w:val="003520A7"/>
    <w:rsid w:val="0045073C"/>
    <w:rsid w:val="00471BA2"/>
    <w:rsid w:val="004A6377"/>
    <w:rsid w:val="00525BD4"/>
    <w:rsid w:val="00711902"/>
    <w:rsid w:val="00783D51"/>
    <w:rsid w:val="00833195"/>
    <w:rsid w:val="00891F95"/>
    <w:rsid w:val="0090250C"/>
    <w:rsid w:val="00904B0D"/>
    <w:rsid w:val="00A1544E"/>
    <w:rsid w:val="00A73B66"/>
    <w:rsid w:val="00C449E7"/>
    <w:rsid w:val="00DA68AF"/>
    <w:rsid w:val="00F0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38139374BF248B38D7E311A8B9C6272">
    <w:name w:val="238139374BF248B38D7E311A8B9C6272"/>
  </w:style>
  <w:style w:type="paragraph" w:customStyle="1" w:styleId="62725CC9F409441FA0D1405F6A1B473E">
    <w:name w:val="62725CC9F409441FA0D1405F6A1B47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KBR 2019">
      <a:dk1>
        <a:srgbClr val="000000"/>
      </a:dk1>
      <a:lt1>
        <a:srgbClr val="FFFFFF"/>
      </a:lt1>
      <a:dk2>
        <a:srgbClr val="004987"/>
      </a:dk2>
      <a:lt2>
        <a:srgbClr val="FFDA00"/>
      </a:lt2>
      <a:accent1>
        <a:srgbClr val="A2C7E2"/>
      </a:accent1>
      <a:accent2>
        <a:srgbClr val="00205C"/>
      </a:accent2>
      <a:accent3>
        <a:srgbClr val="00783F"/>
      </a:accent3>
      <a:accent4>
        <a:srgbClr val="95190C"/>
      </a:accent4>
      <a:accent5>
        <a:srgbClr val="4C212A"/>
      </a:accent5>
      <a:accent6>
        <a:srgbClr val="009FFD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955AC7-C550-4790-882F-18461478138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b17afdc-1639-4c16-803b-66671fba3b73}" enabled="1" method="Privileged" siteId="{9e52d672-a711-4a65-ad96-286a3703d96e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New KBR CV Template v1-5</Template>
  <TotalTime>98</TotalTime>
  <Pages>5</Pages>
  <Words>974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AAKASH K</vt:lpstr>
    </vt:vector>
  </TitlesOfParts>
  <Company>KBR</Company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AAKASH K</dc:title>
  <dc:creator>Abhishek Sathiskumar</dc:creator>
  <dc:description>Uploaded June 9, 2004</dc:description>
  <cp:lastModifiedBy>Aakash K</cp:lastModifiedBy>
  <cp:revision>10</cp:revision>
  <cp:lastPrinted>2019-05-13T17:05:00Z</cp:lastPrinted>
  <dcterms:created xsi:type="dcterms:W3CDTF">2025-03-05T10:30:00Z</dcterms:created>
  <dcterms:modified xsi:type="dcterms:W3CDTF">2025-07-01T10:20:00Z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BR_AdditionalFooter">
    <vt:lpwstr/>
  </property>
  <property fmtid="{D5CDD505-2E9C-101B-9397-08002B2CF9AE}" pid="3" name="KBR_AdditionalHeader">
    <vt:lpwstr>Additional Header (If Required)</vt:lpwstr>
  </property>
  <property fmtid="{D5CDD505-2E9C-101B-9397-08002B2CF9AE}" pid="4" name="KBR_Author">
    <vt:lpwstr/>
  </property>
  <property fmtid="{D5CDD505-2E9C-101B-9397-08002B2CF9AE}" pid="5" name="KBR_Client">
    <vt:lpwstr/>
  </property>
  <property fmtid="{D5CDD505-2E9C-101B-9397-08002B2CF9AE}" pid="6" name="KBR_ClientReference">
    <vt:lpwstr/>
  </property>
  <property fmtid="{D5CDD505-2E9C-101B-9397-08002B2CF9AE}" pid="7" name="KBR_ContentsPageNumber">
    <vt:i4>1</vt:i4>
  </property>
  <property fmtid="{D5CDD505-2E9C-101B-9397-08002B2CF9AE}" pid="8" name="KBR_Contd">
    <vt:lpwstr>Cont'd.</vt:lpwstr>
  </property>
  <property fmtid="{D5CDD505-2E9C-101B-9397-08002B2CF9AE}" pid="9" name="KBR_Continuous">
    <vt:bool>true</vt:bool>
  </property>
  <property fmtid="{D5CDD505-2E9C-101B-9397-08002B2CF9AE}" pid="10" name="KBR_CP">
    <vt:bool>false</vt:bool>
  </property>
  <property fmtid="{D5CDD505-2E9C-101B-9397-08002B2CF9AE}" pid="11" name="KBR_Draft">
    <vt:bool>true</vt:bool>
  </property>
  <property fmtid="{D5CDD505-2E9C-101B-9397-08002B2CF9AE}" pid="12" name="KBR_Month">
    <vt:lpwstr>May</vt:lpwstr>
  </property>
  <property fmtid="{D5CDD505-2E9C-101B-9397-08002B2CF9AE}" pid="13" name="KBR_PP">
    <vt:bool>false</vt:bool>
  </property>
  <property fmtid="{D5CDD505-2E9C-101B-9397-08002B2CF9AE}" pid="14" name="KBR_Project">
    <vt:lpwstr/>
  </property>
  <property fmtid="{D5CDD505-2E9C-101B-9397-08002B2CF9AE}" pid="15" name="KBR_ProposalNumber">
    <vt:lpwstr/>
  </property>
  <property fmtid="{D5CDD505-2E9C-101B-9397-08002B2CF9AE}" pid="16" name="KBR_Revision">
    <vt:i4>1</vt:i4>
  </property>
  <property fmtid="{D5CDD505-2E9C-101B-9397-08002B2CF9AE}" pid="17" name="KBR_RevisionString">
    <vt:lpwstr>1(2)</vt:lpwstr>
  </property>
  <property fmtid="{D5CDD505-2E9C-101B-9397-08002B2CF9AE}" pid="18" name="KBR_SingleColumn">
    <vt:bool>true</vt:bool>
  </property>
  <property fmtid="{D5CDD505-2E9C-101B-9397-08002B2CF9AE}" pid="19" name="KBR_SingleSided">
    <vt:bool>true</vt:bool>
  </property>
  <property fmtid="{D5CDD505-2E9C-101B-9397-08002B2CF9AE}" pid="20" name="KBR_Template">
    <vt:lpwstr>CV</vt:lpwstr>
  </property>
  <property fmtid="{D5CDD505-2E9C-101B-9397-08002B2CF9AE}" pid="21" name="KBR_TitleNumber">
    <vt:lpwstr>4</vt:lpwstr>
  </property>
  <property fmtid="{D5CDD505-2E9C-101B-9397-08002B2CF9AE}" pid="22" name="KBR_TitleNumberPrefix">
    <vt:lpwstr/>
  </property>
  <property fmtid="{D5CDD505-2E9C-101B-9397-08002B2CF9AE}" pid="23" name="KBR_US">
    <vt:bool>false</vt:bool>
  </property>
  <property fmtid="{D5CDD505-2E9C-101B-9397-08002B2CF9AE}" pid="24" name="KBR_User">
    <vt:lpwstr>UserName</vt:lpwstr>
  </property>
  <property fmtid="{D5CDD505-2E9C-101B-9397-08002B2CF9AE}" pid="25" name="KBR_VersionString">
    <vt:lpwstr>Version Information</vt:lpwstr>
  </property>
  <property fmtid="{D5CDD505-2E9C-101B-9397-08002B2CF9AE}" pid="26" name="KBR_Year">
    <vt:lpwstr>2019</vt:lpwstr>
  </property>
  <property fmtid="{D5CDD505-2E9C-101B-9397-08002B2CF9AE}" pid="27" name="KBR_Section">
    <vt:lpwstr>1</vt:lpwstr>
  </property>
  <property fmtid="{D5CDD505-2E9C-101B-9397-08002B2CF9AE}" pid="28" name="KBR_TempVersion">
    <vt:lpwstr>1.5</vt:lpwstr>
  </property>
  <property fmtid="{D5CDD505-2E9C-101B-9397-08002B2CF9AE}" pid="29" name="KBR_TabHang">
    <vt:r8>1.1</vt:r8>
  </property>
  <property fmtid="{D5CDD505-2E9C-101B-9397-08002B2CF9AE}" pid="30" name="KBR_TitleNumberSuffix">
    <vt:lpwstr/>
  </property>
  <property fmtid="{D5CDD505-2E9C-101B-9397-08002B2CF9AE}" pid="31" name="KBR_AlternativePull-out">
    <vt:bool>false</vt:bool>
  </property>
  <property fmtid="{D5CDD505-2E9C-101B-9397-08002B2CF9AE}" pid="32" name="KBR_DraftFooter">
    <vt:lpwstr> </vt:lpwstr>
  </property>
  <property fmtid="{D5CDD505-2E9C-101B-9397-08002B2CF9AE}" pid="33" name="KBR_TitleNumberLeadTab">
    <vt:lpwstr> </vt:lpwstr>
  </property>
  <property fmtid="{D5CDD505-2E9C-101B-9397-08002B2CF9AE}" pid="34" name="KBR_TableAlignLeft">
    <vt:bool>true</vt:bool>
  </property>
  <property fmtid="{D5CDD505-2E9C-101B-9397-08002B2CF9AE}" pid="35" name="KBR_Typeface">
    <vt:lpwstr>Calibri</vt:lpwstr>
  </property>
  <property fmtid="{D5CDD505-2E9C-101B-9397-08002B2CF9AE}" pid="36" name="KBR_CaptionResetH1">
    <vt:bool>true</vt:bool>
  </property>
  <property fmtid="{D5CDD505-2E9C-101B-9397-08002B2CF9AE}" pid="37" name="KBR_H1PageBreak">
    <vt:bool>false</vt:bool>
  </property>
  <property fmtid="{D5CDD505-2E9C-101B-9397-08002B2CF9AE}" pid="38" name="MSIP_Label_3b17afdc-1639-4c16-803b-66671fba3b73_Enabled">
    <vt:lpwstr>true</vt:lpwstr>
  </property>
  <property fmtid="{D5CDD505-2E9C-101B-9397-08002B2CF9AE}" pid="39" name="MSIP_Label_3b17afdc-1639-4c16-803b-66671fba3b73_SetDate">
    <vt:lpwstr>2023-08-30T09:02:52Z</vt:lpwstr>
  </property>
  <property fmtid="{D5CDD505-2E9C-101B-9397-08002B2CF9AE}" pid="40" name="MSIP_Label_3b17afdc-1639-4c16-803b-66671fba3b73_Method">
    <vt:lpwstr>Privileged</vt:lpwstr>
  </property>
  <property fmtid="{D5CDD505-2E9C-101B-9397-08002B2CF9AE}" pid="41" name="MSIP_Label_3b17afdc-1639-4c16-803b-66671fba3b73_Name">
    <vt:lpwstr>Public</vt:lpwstr>
  </property>
  <property fmtid="{D5CDD505-2E9C-101B-9397-08002B2CF9AE}" pid="42" name="MSIP_Label_3b17afdc-1639-4c16-803b-66671fba3b73_SiteId">
    <vt:lpwstr>9e52d672-a711-4a65-ad96-286a3703d96e</vt:lpwstr>
  </property>
  <property fmtid="{D5CDD505-2E9C-101B-9397-08002B2CF9AE}" pid="43" name="MSIP_Label_3b17afdc-1639-4c16-803b-66671fba3b73_ActionId">
    <vt:lpwstr>fb56b2ce-f21e-47c1-9eea-9e9db96b1a9d</vt:lpwstr>
  </property>
  <property fmtid="{D5CDD505-2E9C-101B-9397-08002B2CF9AE}" pid="44" name="MSIP_Label_3b17afdc-1639-4c16-803b-66671fba3b73_ContentBits">
    <vt:lpwstr>0</vt:lpwstr>
  </property>
</Properties>
</file>